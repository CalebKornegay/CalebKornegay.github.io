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926"/>
        <w:gridCol w:w="6065"/>
        <w:gridCol w:w="4780"/>
        <w:gridCol w:w="197"/>
      </w:tblGrid>
      <w:tr w:rsidR="00743629" w:rsidRPr="007E24CA" w14:paraId="6AC518CB" w14:textId="77777777" w:rsidTr="00370B01">
        <w:trPr>
          <w:gridAfter w:val="1"/>
          <w:wAfter w:w="197" w:type="dxa"/>
          <w:trHeight w:hRule="exact" w:val="1944"/>
        </w:trPr>
        <w:tc>
          <w:tcPr>
            <w:tcW w:w="6991" w:type="dxa"/>
            <w:gridSpan w:val="2"/>
            <w:shd w:val="clear" w:color="auto" w:fill="FFFFFF" w:themeFill="background1"/>
            <w:tcMar>
              <w:right w:w="144" w:type="dxa"/>
            </w:tcMar>
            <w:vAlign w:val="bottom"/>
          </w:tcPr>
          <w:p w14:paraId="72D06B6E" w14:textId="4BE301E1" w:rsidR="00743629" w:rsidRPr="007E24CA" w:rsidRDefault="00743629" w:rsidP="008E6496">
            <w:pPr>
              <w:pStyle w:val="Title"/>
              <w:ind w:left="432"/>
              <w:rPr>
                <w:color w:val="000000" w:themeColor="text1"/>
              </w:rPr>
            </w:pPr>
            <w:r w:rsidRPr="007E24CA">
              <w:rPr>
                <w:color w:val="000000" w:themeColor="text1"/>
              </w:rPr>
              <w:t>Caleb</w:t>
            </w:r>
          </w:p>
          <w:p w14:paraId="40B63F4A" w14:textId="0739DE8E" w:rsidR="005C1099" w:rsidRPr="005C1099" w:rsidRDefault="00743629" w:rsidP="00974231">
            <w:pPr>
              <w:pStyle w:val="Subtitle"/>
              <w:ind w:left="432"/>
              <w:rPr>
                <w:color w:val="000000" w:themeColor="text1"/>
              </w:rPr>
            </w:pPr>
            <w:r w:rsidRPr="007E24CA">
              <w:rPr>
                <w:color w:val="000000" w:themeColor="text1"/>
              </w:rPr>
              <w:t>Kornegay</w:t>
            </w:r>
          </w:p>
        </w:tc>
        <w:tc>
          <w:tcPr>
            <w:tcW w:w="4780" w:type="dxa"/>
            <w:shd w:val="clear" w:color="auto" w:fill="FFFFFF" w:themeFill="background1"/>
            <w:tcMar>
              <w:left w:w="144" w:type="dxa"/>
            </w:tcMar>
            <w:vAlign w:val="bottom"/>
          </w:tcPr>
          <w:p w14:paraId="04F4BF52" w14:textId="15114867" w:rsidR="00743629" w:rsidRPr="007E24CA" w:rsidRDefault="00DF5FAA" w:rsidP="00E976B2">
            <w:pPr>
              <w:pStyle w:val="ContactInfo"/>
              <w:ind w:right="288"/>
              <w:rPr>
                <w:color w:val="auto"/>
              </w:rPr>
            </w:pPr>
            <w:r w:rsidRPr="007E24CA">
              <w:rPr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3C7EBE0D" wp14:editId="1AEC82F7">
                  <wp:simplePos x="0" y="0"/>
                  <wp:positionH relativeFrom="column">
                    <wp:posOffset>2623820</wp:posOffset>
                  </wp:positionH>
                  <wp:positionV relativeFrom="paragraph">
                    <wp:posOffset>29210</wp:posOffset>
                  </wp:positionV>
                  <wp:extent cx="137160" cy="137160"/>
                  <wp:effectExtent l="0" t="0" r="0" b="0"/>
                  <wp:wrapSquare wrapText="bothSides"/>
                  <wp:docPr id="1888592012" name="Graphic 1" descr="Internet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592012" name="Graphic 1888592012" descr="Internet with solid fill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43629" w:rsidRPr="007E24CA">
              <w:rPr>
                <w:color w:val="auto"/>
              </w:rPr>
              <w:t>caleb</w:t>
            </w:r>
            <w:r w:rsidR="00244ACF" w:rsidRPr="007E24CA">
              <w:rPr>
                <w:color w:val="auto"/>
              </w:rPr>
              <w:t>kornegay.com</w:t>
            </w:r>
            <w:sdt>
              <w:sdtPr>
                <w:rPr>
                  <w:color w:val="auto"/>
                </w:rPr>
                <w:alias w:val="Enter phone:"/>
                <w:tag w:val="Enter phone:"/>
                <w:id w:val="381135673"/>
                <w:placeholder>
                  <w:docPart w:val="A72AA21DC0FB4E209DA821E88D360D87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 w:multiLine="1"/>
              </w:sdtPr>
              <w:sdtEndPr/>
              <w:sdtContent>
                <w:r w:rsidRPr="007E24CA">
                  <w:rPr>
                    <w:color w:val="auto"/>
                  </w:rPr>
                  <w:br/>
                </w:r>
                <w:r w:rsidR="00743629" w:rsidRPr="007E24CA">
                  <w:rPr>
                    <w:color w:val="auto"/>
                  </w:rPr>
                  <w:t>(615) 924-4117</w:t>
                </w:r>
                <w:r w:rsidR="00E41AE9">
                  <w:rPr>
                    <w:color w:val="auto"/>
                  </w:rPr>
                  <w:t xml:space="preserve">  </w:t>
                </w:r>
              </w:sdtContent>
            </w:sdt>
            <w:r w:rsidR="00743629" w:rsidRPr="007E24CA">
              <w:rPr>
                <w:color w:val="auto"/>
              </w:rPr>
              <w:t xml:space="preserve">  </w:t>
            </w:r>
            <w:r w:rsidR="00743629" w:rsidRPr="007E24CA">
              <w:rPr>
                <w:noProof/>
                <w:color w:val="auto"/>
              </w:rPr>
              <mc:AlternateContent>
                <mc:Choice Requires="wps">
                  <w:drawing>
                    <wp:inline distT="0" distB="0" distL="0" distR="0" wp14:anchorId="75713189" wp14:editId="6B490D23">
                      <wp:extent cx="109728" cy="109728"/>
                      <wp:effectExtent l="0" t="0" r="5080" b="5080"/>
                      <wp:docPr id="55" name="Telephone icon" descr="Phone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3CD1EA6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77448b [3204]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23B4D110" w14:textId="6FF0FF1D" w:rsidR="00743629" w:rsidRPr="007E24CA" w:rsidRDefault="00256023" w:rsidP="00E976B2">
            <w:pPr>
              <w:pStyle w:val="ContactInfo"/>
              <w:spacing w:before="0"/>
              <w:ind w:right="288"/>
            </w:pPr>
            <w:sdt>
              <w:sdtPr>
                <w:rPr>
                  <w:color w:val="auto"/>
                </w:rPr>
                <w:alias w:val="Enter email:"/>
                <w:tag w:val="Enter email:"/>
                <w:id w:val="479813182"/>
                <w:placeholder>
                  <w:docPart w:val="A9491567BE9241CC8E2070D9B028B249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 w:multiLine="1"/>
              </w:sdtPr>
              <w:sdtEndPr/>
              <w:sdtContent>
                <w:r w:rsidR="00743629" w:rsidRPr="007E24CA">
                  <w:rPr>
                    <w:color w:val="auto"/>
                  </w:rPr>
                  <w:t>caleb</w:t>
                </w:r>
                <w:r>
                  <w:rPr>
                    <w:color w:val="auto"/>
                  </w:rPr>
                  <w:t>kornegay.github.io</w:t>
                </w:r>
              </w:sdtContent>
            </w:sdt>
            <w:r w:rsidR="00743629" w:rsidRPr="007E24CA">
              <w:rPr>
                <w:color w:val="auto"/>
              </w:rPr>
              <w:t xml:space="preserve"> </w:t>
            </w:r>
            <w:r w:rsidR="00E41AE9">
              <w:rPr>
                <w:color w:val="auto"/>
              </w:rPr>
              <w:t xml:space="preserve"> </w:t>
            </w:r>
            <w:r w:rsidR="00743629" w:rsidRPr="007E24CA">
              <w:rPr>
                <w:color w:val="auto"/>
              </w:rPr>
              <w:t xml:space="preserve"> </w:t>
            </w:r>
            <w:r w:rsidR="00743629" w:rsidRPr="007E24CA">
              <w:rPr>
                <w:noProof/>
              </w:rPr>
              <mc:AlternateContent>
                <mc:Choice Requires="wps">
                  <w:drawing>
                    <wp:inline distT="0" distB="0" distL="0" distR="0" wp14:anchorId="424F160E" wp14:editId="6F0DEDB3">
                      <wp:extent cx="137160" cy="91440"/>
                      <wp:effectExtent l="0" t="0" r="0" b="3810"/>
                      <wp:docPr id="56" name="Freeform 5" descr="Email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CBF039D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77448b [3204]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</w:tr>
      <w:tr w:rsidR="00A77B4D" w:rsidRPr="007E24CA" w14:paraId="1C90A264" w14:textId="77777777" w:rsidTr="00A83AF3">
        <w:tblPrEx>
          <w:tblCellMar>
            <w:bottom w:w="0" w:type="dxa"/>
          </w:tblCellMar>
        </w:tblPrEx>
        <w:tc>
          <w:tcPr>
            <w:tcW w:w="926" w:type="dxa"/>
            <w:shd w:val="clear" w:color="auto" w:fill="FFFFFF" w:themeFill="background1"/>
            <w:tcMar>
              <w:right w:w="216" w:type="dxa"/>
            </w:tcMar>
            <w:vAlign w:val="bottom"/>
          </w:tcPr>
          <w:p w14:paraId="54A3FD9B" w14:textId="77777777" w:rsidR="00A77B4D" w:rsidRPr="007E24CA" w:rsidRDefault="00075B13" w:rsidP="00075B13">
            <w:pPr>
              <w:pStyle w:val="Icons"/>
            </w:pPr>
            <w:r w:rsidRPr="007E24CA">
              <w:rPr>
                <w:noProof/>
              </w:rPr>
              <mc:AlternateContent>
                <mc:Choice Requires="wpg">
                  <w:drawing>
                    <wp:inline distT="0" distB="0" distL="0" distR="0" wp14:anchorId="30E41361" wp14:editId="38C82FDA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DB4271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042" w:type="dxa"/>
            <w:gridSpan w:val="3"/>
            <w:shd w:val="clear" w:color="auto" w:fill="FFFFFF" w:themeFill="background1"/>
          </w:tcPr>
          <w:p w14:paraId="324502FE" w14:textId="72F30A20" w:rsidR="00A77B4D" w:rsidRPr="007E24CA" w:rsidRDefault="00256023" w:rsidP="002146F8">
            <w:pPr>
              <w:pStyle w:val="Heading1"/>
            </w:pPr>
            <w:sdt>
              <w:sdtPr>
                <w:alias w:val="Education:"/>
                <w:tag w:val="Education:"/>
                <w:id w:val="1586649636"/>
                <w:placeholder>
                  <w:docPart w:val="EEFF037E20D546F98358FB1F49E16412"/>
                </w:placeholder>
                <w:temporary/>
                <w:showingPlcHdr/>
                <w15:appearance w15:val="hidden"/>
              </w:sdtPr>
              <w:sdtEndPr/>
              <w:sdtContent>
                <w:r w:rsidR="00DD2D34" w:rsidRPr="007E24CA">
                  <w:t>Education</w:t>
                </w:r>
              </w:sdtContent>
            </w:sdt>
          </w:p>
        </w:tc>
      </w:tr>
    </w:tbl>
    <w:p w14:paraId="73B2A12E" w14:textId="3E6F94DB" w:rsidR="007C0E0E" w:rsidRPr="007E24CA" w:rsidRDefault="00406E04" w:rsidP="00B47E1E">
      <w:pPr>
        <w:pStyle w:val="Heading2"/>
      </w:pPr>
      <w:r w:rsidRPr="007E24CA">
        <w:t>Bachelor of Computer Science</w:t>
      </w:r>
      <w:r w:rsidR="007C0E0E" w:rsidRPr="007E24CA">
        <w:t xml:space="preserve"> | </w:t>
      </w:r>
      <w:r w:rsidRPr="007E24CA">
        <w:rPr>
          <w:rStyle w:val="Emphasis"/>
        </w:rPr>
        <w:t>University of Tennessee, Knoxville</w:t>
      </w:r>
      <w:r w:rsidR="00AD6D75" w:rsidRPr="007E24CA">
        <w:rPr>
          <w:rStyle w:val="Emphasis"/>
        </w:rPr>
        <w:t xml:space="preserve"> </w:t>
      </w:r>
      <w:r w:rsidR="003F3F93" w:rsidRPr="007E24CA">
        <w:t xml:space="preserve">| </w:t>
      </w:r>
      <w:r w:rsidR="00AD6D75" w:rsidRPr="007E24CA">
        <w:rPr>
          <w:rStyle w:val="Emphasis"/>
        </w:rPr>
        <w:t>8/2021 – 5/2025</w:t>
      </w:r>
    </w:p>
    <w:p w14:paraId="3942E3A7" w14:textId="3853143B" w:rsidR="000E24AC" w:rsidRPr="007E24CA" w:rsidRDefault="00406E04" w:rsidP="008C4DA8">
      <w:pPr>
        <w:pStyle w:val="ListParagraph"/>
        <w:numPr>
          <w:ilvl w:val="0"/>
          <w:numId w:val="16"/>
        </w:numPr>
      </w:pPr>
      <w:r w:rsidRPr="007E24CA">
        <w:t>3.9</w:t>
      </w:r>
      <w:r w:rsidR="009F79C0" w:rsidRPr="007E24CA">
        <w:t xml:space="preserve">9 </w:t>
      </w:r>
      <w:r w:rsidRPr="007E24CA">
        <w:t>GPA</w:t>
      </w:r>
      <w:r w:rsidR="008C4DA8" w:rsidRPr="007E24CA">
        <w:t>, UTK eSports club (co-captain)</w:t>
      </w:r>
      <w:r w:rsidR="005A6911" w:rsidRPr="007E24CA">
        <w:t xml:space="preserve"> and </w:t>
      </w:r>
      <w:r w:rsidR="008C4DA8" w:rsidRPr="007E24CA">
        <w:t>Lunabotics (controls)</w:t>
      </w:r>
    </w:p>
    <w:p w14:paraId="177EEB9A" w14:textId="5BA41FE4" w:rsidR="00406E04" w:rsidRPr="007E24CA" w:rsidRDefault="00CB2140" w:rsidP="00C02C2B">
      <w:pPr>
        <w:pStyle w:val="Heading2"/>
      </w:pPr>
      <w:r w:rsidRPr="007E24CA">
        <w:t xml:space="preserve"> </w:t>
      </w:r>
      <w:r w:rsidR="007C0E0E" w:rsidRPr="007E24CA">
        <w:t xml:space="preserve"> </w:t>
      </w:r>
      <w:r w:rsidR="00406E04" w:rsidRPr="007E24CA">
        <w:rPr>
          <w:rStyle w:val="Emphasis"/>
          <w:color w:val="77448B" w:themeColor="accent1"/>
        </w:rPr>
        <w:t>Seymour High School</w:t>
      </w:r>
      <w:r w:rsidR="00AD6D75" w:rsidRPr="007E24CA">
        <w:rPr>
          <w:rStyle w:val="Emphasis"/>
          <w:color w:val="77448B" w:themeColor="accent1"/>
        </w:rPr>
        <w:t xml:space="preserve"> | </w:t>
      </w:r>
      <w:r w:rsidR="00AD6D75" w:rsidRPr="007E24CA">
        <w:rPr>
          <w:rStyle w:val="Emphasis"/>
        </w:rPr>
        <w:t>Graduated 5/2021</w:t>
      </w:r>
      <w:r w:rsidR="00C02C2B" w:rsidRPr="007E24CA">
        <w:rPr>
          <w:rStyle w:val="Emphasis"/>
        </w:rPr>
        <w:t xml:space="preserve"> </w:t>
      </w:r>
      <w:r w:rsidR="00C02C2B" w:rsidRPr="007E24CA">
        <w:t>| 4.56 GPA, Valedictorian, 35 ACT, 1470 SAT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6"/>
        <w:gridCol w:w="11042"/>
      </w:tblGrid>
      <w:tr w:rsidR="005E088C" w:rsidRPr="007E24CA" w14:paraId="5798D036" w14:textId="77777777" w:rsidTr="00651756">
        <w:tc>
          <w:tcPr>
            <w:tcW w:w="926" w:type="dxa"/>
            <w:tcMar>
              <w:right w:w="216" w:type="dxa"/>
            </w:tcMar>
            <w:vAlign w:val="bottom"/>
          </w:tcPr>
          <w:p w14:paraId="56CBBC4A" w14:textId="77777777" w:rsidR="005E088C" w:rsidRPr="007E24CA" w:rsidRDefault="00075B13" w:rsidP="00075B13">
            <w:pPr>
              <w:pStyle w:val="Icons"/>
            </w:pPr>
            <w:r w:rsidRPr="007E24CA">
              <w:rPr>
                <w:noProof/>
              </w:rPr>
              <mc:AlternateContent>
                <mc:Choice Requires="wpg">
                  <w:drawing>
                    <wp:inline distT="0" distB="0" distL="0" distR="0" wp14:anchorId="72E0A033" wp14:editId="2E6EB4D9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B49301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042" w:type="dxa"/>
          </w:tcPr>
          <w:p w14:paraId="61035320" w14:textId="097CA4CD" w:rsidR="005E088C" w:rsidRPr="007E24CA" w:rsidRDefault="00256023" w:rsidP="001C5AC1">
            <w:pPr>
              <w:pStyle w:val="Heading1"/>
              <w:tabs>
                <w:tab w:val="left" w:pos="9458"/>
              </w:tabs>
            </w:pPr>
            <w:sdt>
              <w:sdtPr>
                <w:alias w:val="Education:"/>
                <w:tag w:val="Education:"/>
                <w:id w:val="-2131392780"/>
                <w:placeholder>
                  <w:docPart w:val="29A7BB2D4C9643B2B9E175A07D103833"/>
                </w:placeholder>
                <w:temporary/>
                <w:showingPlcHdr/>
                <w15:appearance w15:val="hidden"/>
              </w:sdtPr>
              <w:sdtEndPr/>
              <w:sdtContent>
                <w:r w:rsidR="005E088C" w:rsidRPr="007E24CA">
                  <w:t>Experience</w:t>
                </w:r>
              </w:sdtContent>
            </w:sdt>
            <w:r w:rsidR="001C5AC1">
              <w:tab/>
            </w:r>
          </w:p>
        </w:tc>
      </w:tr>
    </w:tbl>
    <w:p w14:paraId="6C49253B" w14:textId="77777777" w:rsidR="00651756" w:rsidRPr="007E24CA" w:rsidRDefault="00651756" w:rsidP="00651756">
      <w:pPr>
        <w:pStyle w:val="Heading2"/>
        <w:rPr>
          <w:rStyle w:val="Emphasis"/>
        </w:rPr>
      </w:pPr>
      <w:r w:rsidRPr="007E24CA">
        <w:t xml:space="preserve">Electrical Research and Development Intern | </w:t>
      </w:r>
      <w:r w:rsidRPr="007E24CA">
        <w:rPr>
          <w:rStyle w:val="Emphasis"/>
        </w:rPr>
        <w:t xml:space="preserve">Siemens Healthineers </w:t>
      </w:r>
      <w:r w:rsidRPr="007E24CA">
        <w:t xml:space="preserve">| </w:t>
      </w:r>
      <w:r w:rsidRPr="007E24CA">
        <w:rPr>
          <w:rStyle w:val="Emphasis"/>
        </w:rPr>
        <w:t>1/2024 – 8/2024</w:t>
      </w:r>
    </w:p>
    <w:p w14:paraId="4D26421E" w14:textId="12A4AD7F" w:rsidR="00651756" w:rsidRPr="007E24CA" w:rsidRDefault="00651756" w:rsidP="007C1D3D">
      <w:pPr>
        <w:pStyle w:val="Heading2"/>
        <w:numPr>
          <w:ilvl w:val="0"/>
          <w:numId w:val="16"/>
        </w:numPr>
        <w:rPr>
          <w:rStyle w:val="Emphasis"/>
          <w:iCs w:val="0"/>
          <w:color w:val="77448B" w:themeColor="accent1"/>
          <w:sz w:val="22"/>
          <w:szCs w:val="22"/>
        </w:rPr>
      </w:pPr>
      <w:r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GUI development in Python using PySide6</w:t>
      </w:r>
      <w:r w:rsidR="00F101B0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 xml:space="preserve"> and C# </w:t>
      </w:r>
      <w:r w:rsidR="00C2746E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with</w:t>
      </w:r>
      <w:r w:rsidR="00F101B0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 xml:space="preserve"> WPF</w:t>
      </w:r>
    </w:p>
    <w:p w14:paraId="4FC35223" w14:textId="3EACE23D" w:rsidR="00651756" w:rsidRPr="007E24CA" w:rsidRDefault="00651756" w:rsidP="007C1D3D">
      <w:pPr>
        <w:pStyle w:val="Heading2"/>
        <w:numPr>
          <w:ilvl w:val="0"/>
          <w:numId w:val="16"/>
        </w:numPr>
        <w:rPr>
          <w:sz w:val="22"/>
          <w:szCs w:val="22"/>
        </w:rPr>
      </w:pPr>
      <w:r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Arduino distributed system for sensor data acquisition</w:t>
      </w:r>
      <w:r w:rsidR="00C2746E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 xml:space="preserve"> (hardware, wiring</w:t>
      </w:r>
      <w:r w:rsidR="00A65014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, soldering</w:t>
      </w:r>
      <w:r w:rsidR="00C2746E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, and software)</w:t>
      </w:r>
    </w:p>
    <w:p w14:paraId="1332EF5F" w14:textId="77777777" w:rsidR="00651756" w:rsidRPr="007E24CA" w:rsidRDefault="00651756" w:rsidP="007C1D3D">
      <w:pPr>
        <w:pStyle w:val="Heading2"/>
        <w:numPr>
          <w:ilvl w:val="0"/>
          <w:numId w:val="16"/>
        </w:numPr>
        <w:rPr>
          <w:rStyle w:val="Emphasis"/>
          <w:iCs w:val="0"/>
          <w:color w:val="77448B" w:themeColor="accent1"/>
          <w:sz w:val="22"/>
          <w:szCs w:val="22"/>
        </w:rPr>
      </w:pPr>
      <w:r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CUDA/C++ research project to help scale data inflow to match processing speeds</w:t>
      </w:r>
    </w:p>
    <w:p w14:paraId="2874AC9F" w14:textId="725146B2" w:rsidR="00651756" w:rsidRPr="007E24CA" w:rsidRDefault="00651756" w:rsidP="007C1D3D">
      <w:pPr>
        <w:pStyle w:val="Heading2"/>
        <w:numPr>
          <w:ilvl w:val="0"/>
          <w:numId w:val="16"/>
        </w:numPr>
        <w:rPr>
          <w:rStyle w:val="Emphasis"/>
          <w:iCs w:val="0"/>
          <w:color w:val="77448B" w:themeColor="accent1"/>
          <w:sz w:val="22"/>
          <w:szCs w:val="22"/>
        </w:rPr>
      </w:pPr>
      <w:r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 xml:space="preserve">C RESTful API development on </w:t>
      </w:r>
      <w:r w:rsidR="0080289B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Zephyr RTOS</w:t>
      </w:r>
      <w:r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 xml:space="preserve"> along with Reac</w:t>
      </w:r>
      <w:r w:rsidR="00A65014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t</w:t>
      </w:r>
      <w:r w:rsidR="0080289B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,</w:t>
      </w:r>
      <w:r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 xml:space="preserve"> Tailwind</w:t>
      </w:r>
      <w:r w:rsidR="0080289B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,</w:t>
      </w:r>
      <w:r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 xml:space="preserve"> and Typescript frontend</w:t>
      </w:r>
    </w:p>
    <w:p w14:paraId="2626E490" w14:textId="696A275B" w:rsidR="00D27F33" w:rsidRPr="007E24CA" w:rsidRDefault="00D27F33" w:rsidP="00651756">
      <w:pPr>
        <w:pStyle w:val="Heading2"/>
        <w:rPr>
          <w:rStyle w:val="Emphasis"/>
        </w:rPr>
      </w:pPr>
      <w:r w:rsidRPr="007E24CA">
        <w:t xml:space="preserve">Teacher’s Assistant | </w:t>
      </w:r>
      <w:r w:rsidRPr="007E24CA">
        <w:rPr>
          <w:rStyle w:val="Emphasis"/>
        </w:rPr>
        <w:t>University of Tennessee, Knoxville</w:t>
      </w:r>
      <w:r w:rsidR="006F7383" w:rsidRPr="007E24CA">
        <w:rPr>
          <w:rStyle w:val="Emphasis"/>
        </w:rPr>
        <w:t xml:space="preserve"> </w:t>
      </w:r>
      <w:r w:rsidR="003F3F93" w:rsidRPr="007E24CA">
        <w:t xml:space="preserve">| </w:t>
      </w:r>
      <w:r w:rsidR="006F7383" w:rsidRPr="007E24CA">
        <w:rPr>
          <w:rStyle w:val="Emphasis"/>
        </w:rPr>
        <w:t xml:space="preserve">8/2022 </w:t>
      </w:r>
      <w:r w:rsidR="00E36076" w:rsidRPr="007E24CA">
        <w:rPr>
          <w:rStyle w:val="Emphasis"/>
        </w:rPr>
        <w:t>–</w:t>
      </w:r>
      <w:r w:rsidR="006F7383" w:rsidRPr="007E24CA">
        <w:rPr>
          <w:rStyle w:val="Emphasis"/>
        </w:rPr>
        <w:t xml:space="preserve"> </w:t>
      </w:r>
      <w:r w:rsidR="00504772" w:rsidRPr="007E24CA">
        <w:rPr>
          <w:rStyle w:val="Emphasis"/>
        </w:rPr>
        <w:t>12/2023</w:t>
      </w:r>
    </w:p>
    <w:p w14:paraId="06622ECC" w14:textId="300A4962" w:rsidR="00E36076" w:rsidRPr="007E24CA" w:rsidRDefault="00E36076" w:rsidP="00E36076">
      <w:pPr>
        <w:pStyle w:val="Heading2"/>
        <w:numPr>
          <w:ilvl w:val="0"/>
          <w:numId w:val="16"/>
        </w:numPr>
        <w:rPr>
          <w:rStyle w:val="Emphasis"/>
          <w:iCs w:val="0"/>
          <w:color w:val="77448B" w:themeColor="accent1"/>
          <w:sz w:val="22"/>
          <w:szCs w:val="22"/>
        </w:rPr>
      </w:pPr>
      <w:r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 xml:space="preserve">Responsible for hosting office hours, </w:t>
      </w:r>
      <w:r w:rsidR="00A46F8D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liaison between students and professor, proctoring exams, grading, and labs</w:t>
      </w:r>
    </w:p>
    <w:p w14:paraId="79023CEA" w14:textId="15AABF12" w:rsidR="00CE7B45" w:rsidRPr="007E24CA" w:rsidRDefault="00A46F8D" w:rsidP="0080289B">
      <w:pPr>
        <w:pStyle w:val="Heading2"/>
        <w:numPr>
          <w:ilvl w:val="0"/>
          <w:numId w:val="16"/>
        </w:numPr>
        <w:rPr>
          <w:sz w:val="22"/>
          <w:szCs w:val="22"/>
        </w:rPr>
      </w:pPr>
      <w:r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TA for COSC101 (intro), COSC202 (DSA I) and C</w:t>
      </w:r>
      <w:r w:rsidR="003F3F93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O</w:t>
      </w:r>
      <w:r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S</w:t>
      </w:r>
      <w:r w:rsidR="003F3F93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C</w:t>
      </w:r>
      <w:r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302 (DSA II</w:t>
      </w:r>
      <w:r w:rsidR="0080289B"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)</w:t>
      </w:r>
      <w:r w:rsidRPr="007E24CA">
        <w:rPr>
          <w:rStyle w:val="Emphasis"/>
          <w:rFonts w:asciiTheme="minorHAnsi" w:hAnsiTheme="minorHAnsi" w:cstheme="minorHAnsi"/>
          <w:b w:val="0"/>
          <w:bCs/>
          <w:sz w:val="22"/>
          <w:szCs w:val="22"/>
        </w:rPr>
        <w:t>.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926"/>
        <w:gridCol w:w="11042"/>
      </w:tblGrid>
      <w:tr w:rsidR="00143224" w:rsidRPr="007E24CA" w14:paraId="3DB50C50" w14:textId="77777777" w:rsidTr="00562422">
        <w:tc>
          <w:tcPr>
            <w:tcW w:w="720" w:type="dxa"/>
            <w:tcMar>
              <w:right w:w="216" w:type="dxa"/>
            </w:tcMar>
            <w:vAlign w:val="bottom"/>
          </w:tcPr>
          <w:p w14:paraId="5B6499F7" w14:textId="77777777" w:rsidR="00E74089" w:rsidRPr="007E24CA" w:rsidRDefault="00E74089" w:rsidP="00075B13">
            <w:pPr>
              <w:pStyle w:val="Icons"/>
            </w:pPr>
          </w:p>
          <w:p w14:paraId="24217266" w14:textId="7FE04FDC" w:rsidR="00143224" w:rsidRPr="007E24CA" w:rsidRDefault="00075B13" w:rsidP="00075B13">
            <w:pPr>
              <w:pStyle w:val="Icons"/>
            </w:pPr>
            <w:r w:rsidRPr="007E24CA">
              <w:rPr>
                <w:noProof/>
              </w:rPr>
              <mc:AlternateContent>
                <mc:Choice Requires="wpg">
                  <w:drawing>
                    <wp:inline distT="0" distB="0" distL="0" distR="0" wp14:anchorId="681CA718" wp14:editId="38D23120">
                      <wp:extent cx="274320" cy="274320"/>
                      <wp:effectExtent l="0" t="0" r="0" b="0"/>
                      <wp:docPr id="2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5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6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3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C83723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">
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322E851A" w14:textId="214EFE32" w:rsidR="00143224" w:rsidRPr="007E24CA" w:rsidRDefault="007443A2" w:rsidP="00AD6216">
            <w:pPr>
              <w:pStyle w:val="Heading1"/>
            </w:pPr>
            <w:r w:rsidRPr="007E24CA">
              <w:t>Skills and awards</w:t>
            </w:r>
          </w:p>
        </w:tc>
      </w:tr>
    </w:tbl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5515"/>
        <w:gridCol w:w="5515"/>
      </w:tblGrid>
      <w:tr w:rsidR="00143224" w:rsidRPr="007E24CA" w14:paraId="765E2730" w14:textId="77777777" w:rsidTr="0085290D">
        <w:tc>
          <w:tcPr>
            <w:tcW w:w="5515" w:type="dxa"/>
          </w:tcPr>
          <w:p w14:paraId="20E2A3CB" w14:textId="7B2280AB" w:rsidR="00316CE4" w:rsidRPr="007E24CA" w:rsidRDefault="00B00512" w:rsidP="00316CE4">
            <w:pPr>
              <w:pStyle w:val="ListBullet"/>
              <w:spacing w:after="80"/>
            </w:pPr>
            <w:r w:rsidRPr="007E24CA">
              <w:t>Embedde</w:t>
            </w:r>
            <w:r w:rsidR="007C28B6" w:rsidRPr="007E24CA">
              <w:t>d</w:t>
            </w:r>
            <w:r w:rsidR="0087456C" w:rsidRPr="007E24CA">
              <w:t xml:space="preserve"> C/C++</w:t>
            </w:r>
          </w:p>
          <w:p w14:paraId="469DE33D" w14:textId="707A77A5" w:rsidR="00C21B78" w:rsidRPr="007E24CA" w:rsidRDefault="00B00512" w:rsidP="00C21B78">
            <w:pPr>
              <w:pStyle w:val="ListBullet"/>
              <w:spacing w:after="80"/>
            </w:pPr>
            <w:r w:rsidRPr="007E24CA">
              <w:t xml:space="preserve">Python and </w:t>
            </w:r>
            <w:r w:rsidR="00986DAB" w:rsidRPr="007E24CA">
              <w:t>Bash scripting</w:t>
            </w:r>
          </w:p>
          <w:p w14:paraId="3BB5A13B" w14:textId="77777777" w:rsidR="00F9547A" w:rsidRPr="007E24CA" w:rsidRDefault="007443A2" w:rsidP="0087456C">
            <w:pPr>
              <w:pStyle w:val="ListBullet"/>
              <w:spacing w:after="80"/>
            </w:pPr>
            <w:r w:rsidRPr="007E24CA">
              <w:t>Outstanding CS Sophomore 2023</w:t>
            </w:r>
          </w:p>
          <w:p w14:paraId="464B8501" w14:textId="0FBA830C" w:rsidR="00087741" w:rsidRPr="007E24CA" w:rsidRDefault="0053156A" w:rsidP="00087741">
            <w:pPr>
              <w:pStyle w:val="ListBullet"/>
              <w:spacing w:after="80"/>
            </w:pPr>
            <w:r w:rsidRPr="007E24CA">
              <w:t xml:space="preserve">Solidity </w:t>
            </w:r>
            <w:r w:rsidR="007E24CA" w:rsidRPr="007E24CA">
              <w:t>s</w:t>
            </w:r>
            <w:r w:rsidRPr="007E24CA">
              <w:t xml:space="preserve">mart </w:t>
            </w:r>
            <w:r w:rsidR="007E24CA" w:rsidRPr="007E24CA">
              <w:t>c</w:t>
            </w:r>
            <w:r w:rsidRPr="007E24CA">
              <w:t>ontracts</w:t>
            </w:r>
          </w:p>
          <w:p w14:paraId="34E74EFC" w14:textId="2D210D1E" w:rsidR="00087741" w:rsidRPr="007E24CA" w:rsidRDefault="00087741" w:rsidP="00087741">
            <w:pPr>
              <w:pStyle w:val="ListBullet"/>
              <w:spacing w:after="80"/>
            </w:pPr>
            <w:r w:rsidRPr="007E24CA">
              <w:t>Computer networking and security</w:t>
            </w:r>
          </w:p>
        </w:tc>
        <w:tc>
          <w:tcPr>
            <w:tcW w:w="5515" w:type="dxa"/>
            <w:tcMar>
              <w:left w:w="576" w:type="dxa"/>
            </w:tcMar>
          </w:tcPr>
          <w:p w14:paraId="28CDFA48" w14:textId="34EEE2C7" w:rsidR="00143224" w:rsidRPr="007E24CA" w:rsidRDefault="007C28B6" w:rsidP="00565B06">
            <w:pPr>
              <w:pStyle w:val="ListBullet"/>
              <w:spacing w:after="80"/>
            </w:pPr>
            <w:r w:rsidRPr="007E24CA">
              <w:t>Java</w:t>
            </w:r>
            <w:r w:rsidR="00B00512" w:rsidRPr="007E24CA">
              <w:t>/Kotlin</w:t>
            </w:r>
          </w:p>
          <w:p w14:paraId="305C1B65" w14:textId="01D9AC5B" w:rsidR="008E0C29" w:rsidRPr="007E24CA" w:rsidRDefault="008E0C29" w:rsidP="008E095D">
            <w:pPr>
              <w:pStyle w:val="ListBullet"/>
              <w:spacing w:after="80"/>
            </w:pPr>
            <w:r w:rsidRPr="007E24CA">
              <w:t>JavaScript</w:t>
            </w:r>
            <w:r w:rsidR="009F79C0" w:rsidRPr="007E24CA">
              <w:t>/TypeScript</w:t>
            </w:r>
            <w:r w:rsidRPr="007E24CA">
              <w:t xml:space="preserve">, </w:t>
            </w:r>
            <w:r w:rsidR="00B00512" w:rsidRPr="007E24CA">
              <w:t>CSS</w:t>
            </w:r>
            <w:r w:rsidR="009F79C0" w:rsidRPr="007E24CA">
              <w:t>, React.JS</w:t>
            </w:r>
          </w:p>
          <w:p w14:paraId="443500FE" w14:textId="77777777" w:rsidR="003F3F93" w:rsidRPr="007E24CA" w:rsidRDefault="00986DAB" w:rsidP="008E095D">
            <w:pPr>
              <w:pStyle w:val="ListBullet"/>
              <w:spacing w:after="80"/>
            </w:pPr>
            <w:r w:rsidRPr="007E24CA">
              <w:t>Golang</w:t>
            </w:r>
          </w:p>
          <w:p w14:paraId="083081C0" w14:textId="77777777" w:rsidR="00087741" w:rsidRPr="007E24CA" w:rsidRDefault="0036062D" w:rsidP="00087741">
            <w:pPr>
              <w:pStyle w:val="ListBullet"/>
              <w:spacing w:after="80"/>
            </w:pPr>
            <w:r w:rsidRPr="007E24CA">
              <w:t>SQL</w:t>
            </w:r>
          </w:p>
          <w:p w14:paraId="1363CA8C" w14:textId="1862A8A4" w:rsidR="00087741" w:rsidRPr="007E24CA" w:rsidRDefault="00217047" w:rsidP="00087741">
            <w:pPr>
              <w:pStyle w:val="ListBullet"/>
              <w:spacing w:after="80"/>
            </w:pPr>
            <w:r w:rsidRPr="007E24CA">
              <w:t>C#</w:t>
            </w:r>
          </w:p>
        </w:tc>
      </w:tr>
    </w:tbl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925"/>
        <w:gridCol w:w="11043"/>
      </w:tblGrid>
      <w:tr w:rsidR="0084624D" w:rsidRPr="007E24CA" w14:paraId="23E85C33" w14:textId="77777777" w:rsidTr="00E1193E">
        <w:tc>
          <w:tcPr>
            <w:tcW w:w="925" w:type="dxa"/>
            <w:tcMar>
              <w:right w:w="216" w:type="dxa"/>
            </w:tcMar>
            <w:vAlign w:val="bottom"/>
          </w:tcPr>
          <w:p w14:paraId="57241530" w14:textId="306512B0" w:rsidR="0084624D" w:rsidRPr="007E24CA" w:rsidRDefault="00FA1E3F" w:rsidP="0011008C">
            <w:pPr>
              <w:pStyle w:val="Icons"/>
            </w:pPr>
            <w:r w:rsidRPr="007E24CA">
              <w:rPr>
                <w:noProof/>
              </w:rPr>
              <mc:AlternateContent>
                <mc:Choice Requires="wpg">
                  <w:drawing>
                    <wp:inline distT="0" distB="0" distL="0" distR="0" wp14:anchorId="308AB012" wp14:editId="53917CFA">
                      <wp:extent cx="274320" cy="274320"/>
                      <wp:effectExtent l="0" t="0" r="0" b="0"/>
                      <wp:docPr id="301749074" name="Activities in circle icon" descr="Activitie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91038218" name="Activities icon circle" descr="Activitie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001422775" name="Activities icon symbol part 1" descr="Activitie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3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3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7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2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2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7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3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3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7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2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2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7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99252837" name="Activities icon symbol part 2" descr="Activities icon symbol part 2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1 w 262"/>
                                    <a:gd name="T1" fmla="*/ 0 h 261"/>
                                    <a:gd name="T2" fmla="*/ 157 w 262"/>
                                    <a:gd name="T3" fmla="*/ 3 h 261"/>
                                    <a:gd name="T4" fmla="*/ 182 w 262"/>
                                    <a:gd name="T5" fmla="*/ 10 h 261"/>
                                    <a:gd name="T6" fmla="*/ 204 w 262"/>
                                    <a:gd name="T7" fmla="*/ 22 h 261"/>
                                    <a:gd name="T8" fmla="*/ 223 w 262"/>
                                    <a:gd name="T9" fmla="*/ 38 h 261"/>
                                    <a:gd name="T10" fmla="*/ 239 w 262"/>
                                    <a:gd name="T11" fmla="*/ 58 h 261"/>
                                    <a:gd name="T12" fmla="*/ 251 w 262"/>
                                    <a:gd name="T13" fmla="*/ 80 h 261"/>
                                    <a:gd name="T14" fmla="*/ 259 w 262"/>
                                    <a:gd name="T15" fmla="*/ 104 h 261"/>
                                    <a:gd name="T16" fmla="*/ 262 w 262"/>
                                    <a:gd name="T17" fmla="*/ 131 h 261"/>
                                    <a:gd name="T18" fmla="*/ 259 w 262"/>
                                    <a:gd name="T19" fmla="*/ 157 h 261"/>
                                    <a:gd name="T20" fmla="*/ 251 w 262"/>
                                    <a:gd name="T21" fmla="*/ 181 h 261"/>
                                    <a:gd name="T22" fmla="*/ 239 w 262"/>
                                    <a:gd name="T23" fmla="*/ 204 h 261"/>
                                    <a:gd name="T24" fmla="*/ 223 w 262"/>
                                    <a:gd name="T25" fmla="*/ 223 h 261"/>
                                    <a:gd name="T26" fmla="*/ 204 w 262"/>
                                    <a:gd name="T27" fmla="*/ 239 h 261"/>
                                    <a:gd name="T28" fmla="*/ 182 w 262"/>
                                    <a:gd name="T29" fmla="*/ 251 h 261"/>
                                    <a:gd name="T30" fmla="*/ 157 w 262"/>
                                    <a:gd name="T31" fmla="*/ 259 h 261"/>
                                    <a:gd name="T32" fmla="*/ 131 w 262"/>
                                    <a:gd name="T33" fmla="*/ 261 h 261"/>
                                    <a:gd name="T34" fmla="*/ 105 w 262"/>
                                    <a:gd name="T35" fmla="*/ 259 h 261"/>
                                    <a:gd name="T36" fmla="*/ 80 w 262"/>
                                    <a:gd name="T37" fmla="*/ 251 h 261"/>
                                    <a:gd name="T38" fmla="*/ 58 w 262"/>
                                    <a:gd name="T39" fmla="*/ 239 h 261"/>
                                    <a:gd name="T40" fmla="*/ 39 w 262"/>
                                    <a:gd name="T41" fmla="*/ 223 h 261"/>
                                    <a:gd name="T42" fmla="*/ 23 w 262"/>
                                    <a:gd name="T43" fmla="*/ 204 h 261"/>
                                    <a:gd name="T44" fmla="*/ 11 w 262"/>
                                    <a:gd name="T45" fmla="*/ 181 h 261"/>
                                    <a:gd name="T46" fmla="*/ 3 w 262"/>
                                    <a:gd name="T47" fmla="*/ 157 h 261"/>
                                    <a:gd name="T48" fmla="*/ 0 w 262"/>
                                    <a:gd name="T49" fmla="*/ 131 h 261"/>
                                    <a:gd name="T50" fmla="*/ 3 w 262"/>
                                    <a:gd name="T51" fmla="*/ 104 h 261"/>
                                    <a:gd name="T52" fmla="*/ 11 w 262"/>
                                    <a:gd name="T53" fmla="*/ 80 h 261"/>
                                    <a:gd name="T54" fmla="*/ 23 w 262"/>
                                    <a:gd name="T55" fmla="*/ 58 h 261"/>
                                    <a:gd name="T56" fmla="*/ 39 w 262"/>
                                    <a:gd name="T57" fmla="*/ 38 h 261"/>
                                    <a:gd name="T58" fmla="*/ 58 w 262"/>
                                    <a:gd name="T59" fmla="*/ 22 h 261"/>
                                    <a:gd name="T60" fmla="*/ 80 w 262"/>
                                    <a:gd name="T61" fmla="*/ 10 h 261"/>
                                    <a:gd name="T62" fmla="*/ 105 w 262"/>
                                    <a:gd name="T63" fmla="*/ 3 h 261"/>
                                    <a:gd name="T64" fmla="*/ 131 w 262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2" h="261">
                                      <a:moveTo>
                                        <a:pt x="131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2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9" y="104"/>
                                      </a:lnTo>
                                      <a:lnTo>
                                        <a:pt x="262" y="131"/>
                                      </a:lnTo>
                                      <a:lnTo>
                                        <a:pt x="259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2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1" y="261"/>
                                      </a:lnTo>
                                      <a:lnTo>
                                        <a:pt x="105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9" y="223"/>
                                      </a:lnTo>
                                      <a:lnTo>
                                        <a:pt x="23" y="204"/>
                                      </a:lnTo>
                                      <a:lnTo>
                                        <a:pt x="11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3" y="58"/>
                                      </a:lnTo>
                                      <a:lnTo>
                                        <a:pt x="39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5" y="3"/>
                                      </a:lnTo>
                                      <a:lnTo>
                                        <a:pt x="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41330721" name="Activities icon symbol part 3" descr="Activitie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5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4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4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8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3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3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8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2ADC71" id="Activities in circle icon" o:spid="_x0000_s1026" alt="Activitie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">
                      <v:shape id="Activities icon circle" o:spid="_x0000_s1027" alt="Activitie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Activities icon symbol part 1" o:spid="_x0000_s1028" alt="Activities icon symbol part 1" style="position:absolute;left:56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" path="m130,r27,3l181,10r22,12l223,38r16,20l251,80r7,24l261,131r-3,26l251,181r-12,23l223,223r-20,16l181,251r-24,8l130,261r-26,-2l80,251,57,239,38,223,22,204,10,181,2,157,,131,2,104,10,80,22,58,38,38,57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2" o:spid="_x0000_s1029" alt="Activities icon symbol part 2" style="position:absolute;left:80;top:80;width:14;height:13;visibility:visible;mso-wrap-style:square;v-text-anchor:top" coordsize="262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" path="m131,r26,3l182,10r22,12l223,38r16,20l251,80r8,24l262,131r-3,26l251,181r-12,23l223,223r-19,16l182,251r-25,8l131,261r-26,-2l80,251,58,239,39,223,23,204,11,181,3,157,,131,3,104,11,80,23,58,39,38,58,22,80,10,105,3,131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3" o:spid="_x0000_s1030" alt="Activities icon symbol part 3" style="position:absolute;left:105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" path="m130,r27,3l181,10r23,12l223,38r16,20l251,80r7,24l261,131r-3,26l251,181r-12,23l223,223r-19,16l181,251r-24,8l130,261r-26,-2l80,251,58,239,38,223,22,204,10,181,3,157,,131,3,104,10,80,22,58,38,38,58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043" w:type="dxa"/>
          </w:tcPr>
          <w:p w14:paraId="1E4DA60F" w14:textId="3643AFEF" w:rsidR="0084624D" w:rsidRPr="007E24CA" w:rsidRDefault="0084624D" w:rsidP="0011008C">
            <w:pPr>
              <w:pStyle w:val="Heading1"/>
            </w:pPr>
            <w:r w:rsidRPr="007E24CA">
              <w:t>Projects</w:t>
            </w:r>
          </w:p>
        </w:tc>
      </w:tr>
    </w:tbl>
    <w:p w14:paraId="35CB51D4" w14:textId="29E50509" w:rsidR="00452F5F" w:rsidRPr="007E24CA" w:rsidRDefault="00E74089" w:rsidP="00452F5F">
      <w:pPr>
        <w:pStyle w:val="Heading2"/>
        <w:rPr>
          <w:rStyle w:val="Emphasis"/>
        </w:rPr>
      </w:pPr>
      <w:r w:rsidRPr="007E24CA">
        <w:t>Personal Website</w:t>
      </w:r>
      <w:r w:rsidR="00285E26" w:rsidRPr="007E24CA">
        <w:t xml:space="preserve"> | </w:t>
      </w:r>
      <w:r w:rsidRPr="007E24CA">
        <w:rPr>
          <w:rStyle w:val="Emphasis"/>
        </w:rPr>
        <w:t>10/2023</w:t>
      </w:r>
      <w:r w:rsidR="00FD7908" w:rsidRPr="007E24CA">
        <w:rPr>
          <w:rStyle w:val="Emphasis"/>
        </w:rPr>
        <w:t xml:space="preserve"> </w:t>
      </w:r>
      <w:r w:rsidR="00637411" w:rsidRPr="007E24CA">
        <w:t>|</w:t>
      </w:r>
      <w:r w:rsidR="00FD7908" w:rsidRPr="007E24CA">
        <w:rPr>
          <w:rStyle w:val="Emphasis"/>
        </w:rPr>
        <w:t xml:space="preserve"> </w:t>
      </w:r>
      <w:r w:rsidRPr="007E24CA">
        <w:rPr>
          <w:rStyle w:val="Emphasis"/>
        </w:rPr>
        <w:t>TypeScript</w:t>
      </w:r>
      <w:r w:rsidR="00B00512" w:rsidRPr="007E24CA">
        <w:rPr>
          <w:rStyle w:val="Emphasis"/>
        </w:rPr>
        <w:t xml:space="preserve"> (Next.JS)</w:t>
      </w:r>
    </w:p>
    <w:p w14:paraId="7049E8AF" w14:textId="56075D88" w:rsidR="00692F2D" w:rsidRPr="007E24CA" w:rsidRDefault="00E74089" w:rsidP="00E74089">
      <w:pPr>
        <w:pStyle w:val="ListBullet"/>
        <w:rPr>
          <w:rStyle w:val="Emphasis"/>
        </w:rPr>
      </w:pPr>
      <w:r w:rsidRPr="007E24CA">
        <w:rPr>
          <w:rStyle w:val="Emphasis"/>
          <w:sz w:val="22"/>
        </w:rPr>
        <w:t>calebkornegay.com</w:t>
      </w:r>
    </w:p>
    <w:p w14:paraId="6AB55D0A" w14:textId="45EBAA5C" w:rsidR="00B00512" w:rsidRPr="007E24CA" w:rsidRDefault="00B00512" w:rsidP="00B00512">
      <w:pPr>
        <w:pStyle w:val="Heading2"/>
        <w:rPr>
          <w:rStyle w:val="Emphasis"/>
        </w:rPr>
      </w:pPr>
      <w:r w:rsidRPr="007E24CA">
        <w:t xml:space="preserve">Personal Project | </w:t>
      </w:r>
      <w:r w:rsidRPr="007E24CA">
        <w:rPr>
          <w:rStyle w:val="Emphasis"/>
        </w:rPr>
        <w:t xml:space="preserve">12/2024 </w:t>
      </w:r>
      <w:r w:rsidRPr="007E24CA">
        <w:t>|</w:t>
      </w:r>
      <w:r w:rsidRPr="007E24CA">
        <w:rPr>
          <w:rStyle w:val="Emphasis"/>
        </w:rPr>
        <w:t xml:space="preserve"> Go</w:t>
      </w:r>
      <w:r w:rsidR="00725CBF" w:rsidRPr="007E24CA">
        <w:rPr>
          <w:rStyle w:val="Emphasis"/>
        </w:rPr>
        <w:t>lang</w:t>
      </w:r>
      <w:r w:rsidRPr="007E24CA">
        <w:rPr>
          <w:rStyle w:val="Emphasis"/>
        </w:rPr>
        <w:t xml:space="preserve"> and Kotlin</w:t>
      </w:r>
    </w:p>
    <w:p w14:paraId="3FDBBABE" w14:textId="7E1B35A0" w:rsidR="00B00512" w:rsidRPr="007E24CA" w:rsidRDefault="009256E3" w:rsidP="00B00512">
      <w:pPr>
        <w:pStyle w:val="ListBullet"/>
        <w:rPr>
          <w:rStyle w:val="Emphasis"/>
        </w:rPr>
      </w:pPr>
      <w:r w:rsidRPr="007E24CA">
        <w:rPr>
          <w:rStyle w:val="Emphasis"/>
          <w:sz w:val="22"/>
        </w:rPr>
        <w:t>Go backend that runs on a raspberry pi and serves up car sensor data across Bluetooth from the OBD-II port</w:t>
      </w:r>
      <w:r w:rsidR="00585520" w:rsidRPr="007E24CA">
        <w:rPr>
          <w:rStyle w:val="Emphasis"/>
          <w:sz w:val="22"/>
        </w:rPr>
        <w:t>. Android native app to receive and show data written in Kotlin, plan on making it into an Android Auto app to see in my car</w:t>
      </w:r>
      <w:r w:rsidR="00F15FE0" w:rsidRPr="007E24CA">
        <w:rPr>
          <w:rStyle w:val="Emphasis"/>
          <w:sz w:val="22"/>
        </w:rPr>
        <w:t>’s IVI</w:t>
      </w:r>
    </w:p>
    <w:p w14:paraId="1135BD7B" w14:textId="22172EDC" w:rsidR="00622FEB" w:rsidRPr="007E24CA" w:rsidRDefault="00622FEB" w:rsidP="00622FEB">
      <w:pPr>
        <w:pStyle w:val="Heading2"/>
        <w:rPr>
          <w:rStyle w:val="Emphasis"/>
        </w:rPr>
      </w:pPr>
      <w:r w:rsidRPr="007E24CA">
        <w:t xml:space="preserve">Group Project | </w:t>
      </w:r>
      <w:r w:rsidRPr="007E24CA">
        <w:rPr>
          <w:rStyle w:val="Emphasis"/>
        </w:rPr>
        <w:t xml:space="preserve">12/2024 </w:t>
      </w:r>
      <w:r w:rsidRPr="007E24CA">
        <w:t>|</w:t>
      </w:r>
      <w:r w:rsidRPr="007E24CA">
        <w:rPr>
          <w:rStyle w:val="Emphasis"/>
        </w:rPr>
        <w:t xml:space="preserve"> Go</w:t>
      </w:r>
      <w:r w:rsidR="00725CBF" w:rsidRPr="007E24CA">
        <w:rPr>
          <w:rStyle w:val="Emphasis"/>
        </w:rPr>
        <w:t>lang</w:t>
      </w:r>
      <w:r w:rsidRPr="007E24CA">
        <w:rPr>
          <w:rStyle w:val="Emphasis"/>
        </w:rPr>
        <w:t xml:space="preserve">, React (typescript), </w:t>
      </w:r>
      <w:r w:rsidR="00725CBF" w:rsidRPr="007E24CA">
        <w:rPr>
          <w:rStyle w:val="Emphasis"/>
        </w:rPr>
        <w:t>SQL, AWS CDK</w:t>
      </w:r>
      <w:r w:rsidR="00456559" w:rsidRPr="007E24CA">
        <w:rPr>
          <w:rStyle w:val="Emphasis"/>
        </w:rPr>
        <w:t>, Solidity</w:t>
      </w:r>
    </w:p>
    <w:p w14:paraId="76F06432" w14:textId="124547AC" w:rsidR="00456559" w:rsidRPr="007E24CA" w:rsidRDefault="00B35B5D" w:rsidP="00456559">
      <w:pPr>
        <w:pStyle w:val="ListBullet"/>
        <w:rPr>
          <w:rStyle w:val="Emphasis"/>
        </w:rPr>
      </w:pPr>
      <w:r w:rsidRPr="007E24CA">
        <w:rPr>
          <w:rStyle w:val="Emphasis"/>
          <w:sz w:val="22"/>
        </w:rPr>
        <w:t>Currently hosted at vendor.dev.opentix.co and client.dev.opentix.co</w:t>
      </w:r>
    </w:p>
    <w:p w14:paraId="246D28FD" w14:textId="5285695E" w:rsidR="00B35B5D" w:rsidRPr="007E24CA" w:rsidRDefault="00B35B5D" w:rsidP="00456559">
      <w:pPr>
        <w:pStyle w:val="ListBullet"/>
        <w:rPr>
          <w:rStyle w:val="Emphasis"/>
        </w:rPr>
      </w:pPr>
      <w:r w:rsidRPr="007E24CA">
        <w:rPr>
          <w:rStyle w:val="Emphasis"/>
          <w:sz w:val="22"/>
        </w:rPr>
        <w:t xml:space="preserve">Go backend that </w:t>
      </w:r>
      <w:r w:rsidR="00646D1B" w:rsidRPr="007E24CA">
        <w:rPr>
          <w:rStyle w:val="Emphasis"/>
          <w:sz w:val="22"/>
        </w:rPr>
        <w:t>interfaces with Postgres Amazon RDS on a VPC using Lambda functions</w:t>
      </w:r>
    </w:p>
    <w:p w14:paraId="13A020C0" w14:textId="6BF811B0" w:rsidR="00646D1B" w:rsidRPr="007E24CA" w:rsidRDefault="00646D1B" w:rsidP="00456559">
      <w:pPr>
        <w:pStyle w:val="ListBullet"/>
        <w:rPr>
          <w:rStyle w:val="Emphasis"/>
        </w:rPr>
      </w:pPr>
      <w:r w:rsidRPr="007E24CA">
        <w:rPr>
          <w:rStyle w:val="Emphasis"/>
          <w:sz w:val="22"/>
        </w:rPr>
        <w:t>Solidity contract</w:t>
      </w:r>
      <w:r w:rsidR="00971AAD" w:rsidRPr="007E24CA">
        <w:rPr>
          <w:rStyle w:val="Emphasis"/>
          <w:sz w:val="22"/>
        </w:rPr>
        <w:t xml:space="preserve"> to deal with ticketing</w:t>
      </w:r>
      <w:r w:rsidR="00082869" w:rsidRPr="007E24CA">
        <w:rPr>
          <w:rStyle w:val="Emphasis"/>
          <w:sz w:val="22"/>
        </w:rPr>
        <w:t xml:space="preserve"> and tracking portion, deployed at </w:t>
      </w:r>
      <w:r w:rsidR="00CB4965" w:rsidRPr="007E24CA">
        <w:rPr>
          <w:rStyle w:val="Emphasis"/>
          <w:sz w:val="22"/>
        </w:rPr>
        <w:t>oklink.com/amoy/address/0x578d05ef4BDC8Ee7f0d23b3130BE5F130f88ab29</w:t>
      </w:r>
    </w:p>
    <w:p w14:paraId="744EED46" w14:textId="67BEEF5A" w:rsidR="00CB4965" w:rsidRPr="007E24CA" w:rsidRDefault="00CB4965" w:rsidP="00456559">
      <w:pPr>
        <w:pStyle w:val="ListBullet"/>
        <w:rPr>
          <w:rStyle w:val="Emphasis"/>
        </w:rPr>
      </w:pPr>
      <w:r w:rsidRPr="007E24CA">
        <w:rPr>
          <w:rStyle w:val="Emphasis"/>
          <w:sz w:val="22"/>
        </w:rPr>
        <w:t>React frontend using typescript</w:t>
      </w:r>
      <w:r w:rsidR="00757E4B" w:rsidRPr="007E24CA">
        <w:rPr>
          <w:rStyle w:val="Emphasis"/>
          <w:sz w:val="22"/>
        </w:rPr>
        <w:t xml:space="preserve"> with dynamic.xyz authentication provider and Coinbase API helpers for conversion</w:t>
      </w:r>
    </w:p>
    <w:p w14:paraId="17D46644" w14:textId="441EF854" w:rsidR="00F15FE0" w:rsidRPr="00B00512" w:rsidRDefault="00F15FE0" w:rsidP="00F15FE0">
      <w:pPr>
        <w:pStyle w:val="ListBullet"/>
        <w:numPr>
          <w:ilvl w:val="0"/>
          <w:numId w:val="0"/>
        </w:numPr>
        <w:rPr>
          <w:iCs/>
          <w:sz w:val="26"/>
        </w:rPr>
      </w:pPr>
    </w:p>
    <w:sectPr w:rsidR="00F15FE0" w:rsidRPr="00B00512" w:rsidSect="0084624D">
      <w:footerReference w:type="default" r:id="rId14"/>
      <w:headerReference w:type="first" r:id="rId15"/>
      <w:pgSz w:w="12240" w:h="15840" w:code="1"/>
      <w:pgMar w:top="245" w:right="245" w:bottom="245" w:left="965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C5BA9" w14:textId="77777777" w:rsidR="004B2B4F" w:rsidRDefault="004B2B4F" w:rsidP="00F534FB">
      <w:pPr>
        <w:spacing w:after="0"/>
      </w:pPr>
      <w:r>
        <w:separator/>
      </w:r>
    </w:p>
  </w:endnote>
  <w:endnote w:type="continuationSeparator" w:id="0">
    <w:p w14:paraId="607D72E5" w14:textId="77777777" w:rsidR="004B2B4F" w:rsidRDefault="004B2B4F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2F95CA" w14:textId="77777777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6CE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DA2BA" w14:textId="77777777" w:rsidR="004B2B4F" w:rsidRDefault="004B2B4F" w:rsidP="00F534FB">
      <w:pPr>
        <w:spacing w:after="0"/>
      </w:pPr>
      <w:r>
        <w:separator/>
      </w:r>
    </w:p>
  </w:footnote>
  <w:footnote w:type="continuationSeparator" w:id="0">
    <w:p w14:paraId="36612360" w14:textId="77777777" w:rsidR="004B2B4F" w:rsidRDefault="004B2B4F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790E3" w14:textId="27A4685B" w:rsidR="005324B1" w:rsidRDefault="005324B1" w:rsidP="001C0ED4">
    <w:pPr>
      <w:pStyle w:val="Header"/>
      <w:tabs>
        <w:tab w:val="left" w:pos="170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77448B" w:themeColor="accent1"/>
      </w:rPr>
    </w:lvl>
  </w:abstractNum>
  <w:abstractNum w:abstractNumId="9" w15:restartNumberingAfterBreak="0">
    <w:nsid w:val="FFFFFF89"/>
    <w:multiLevelType w:val="singleLevel"/>
    <w:tmpl w:val="DA9414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1D36168"/>
    <w:multiLevelType w:val="multilevel"/>
    <w:tmpl w:val="23CC923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0E0A80"/>
    <w:multiLevelType w:val="hybridMultilevel"/>
    <w:tmpl w:val="8BBC1EBC"/>
    <w:lvl w:ilvl="0" w:tplc="DF4E7492">
      <w:start w:val="61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511589">
    <w:abstractNumId w:val="9"/>
  </w:num>
  <w:num w:numId="2" w16cid:durableId="1055470151">
    <w:abstractNumId w:val="9"/>
    <w:lvlOverride w:ilvl="0">
      <w:startOverride w:val="1"/>
    </w:lvlOverride>
  </w:num>
  <w:num w:numId="3" w16cid:durableId="1184124508">
    <w:abstractNumId w:val="10"/>
  </w:num>
  <w:num w:numId="4" w16cid:durableId="631523370">
    <w:abstractNumId w:val="13"/>
  </w:num>
  <w:num w:numId="5" w16cid:durableId="709649215">
    <w:abstractNumId w:val="8"/>
  </w:num>
  <w:num w:numId="6" w16cid:durableId="1185627813">
    <w:abstractNumId w:val="7"/>
  </w:num>
  <w:num w:numId="7" w16cid:durableId="134376719">
    <w:abstractNumId w:val="6"/>
  </w:num>
  <w:num w:numId="8" w16cid:durableId="1168520269">
    <w:abstractNumId w:val="5"/>
  </w:num>
  <w:num w:numId="9" w16cid:durableId="306740235">
    <w:abstractNumId w:val="4"/>
  </w:num>
  <w:num w:numId="10" w16cid:durableId="2102219882">
    <w:abstractNumId w:val="3"/>
  </w:num>
  <w:num w:numId="11" w16cid:durableId="1117601380">
    <w:abstractNumId w:val="2"/>
  </w:num>
  <w:num w:numId="12" w16cid:durableId="181169579">
    <w:abstractNumId w:val="1"/>
  </w:num>
  <w:num w:numId="13" w16cid:durableId="1002199759">
    <w:abstractNumId w:val="0"/>
  </w:num>
  <w:num w:numId="14" w16cid:durableId="691077547">
    <w:abstractNumId w:val="12"/>
  </w:num>
  <w:num w:numId="15" w16cid:durableId="385104868">
    <w:abstractNumId w:val="11"/>
  </w:num>
  <w:num w:numId="16" w16cid:durableId="7533626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E04"/>
    <w:rsid w:val="00002750"/>
    <w:rsid w:val="00004D4E"/>
    <w:rsid w:val="000055BF"/>
    <w:rsid w:val="00011895"/>
    <w:rsid w:val="00013818"/>
    <w:rsid w:val="00014A3F"/>
    <w:rsid w:val="00024730"/>
    <w:rsid w:val="000348ED"/>
    <w:rsid w:val="00040CF1"/>
    <w:rsid w:val="0004158B"/>
    <w:rsid w:val="00051DFD"/>
    <w:rsid w:val="00056FE7"/>
    <w:rsid w:val="000570FF"/>
    <w:rsid w:val="00057244"/>
    <w:rsid w:val="00061C1E"/>
    <w:rsid w:val="0006454B"/>
    <w:rsid w:val="00067F2B"/>
    <w:rsid w:val="00075B13"/>
    <w:rsid w:val="00076D15"/>
    <w:rsid w:val="00082869"/>
    <w:rsid w:val="00087741"/>
    <w:rsid w:val="00092692"/>
    <w:rsid w:val="00096203"/>
    <w:rsid w:val="000A0229"/>
    <w:rsid w:val="000C5F8F"/>
    <w:rsid w:val="000E24AC"/>
    <w:rsid w:val="000E4A73"/>
    <w:rsid w:val="000E5E42"/>
    <w:rsid w:val="000F79EA"/>
    <w:rsid w:val="00131A17"/>
    <w:rsid w:val="00134F92"/>
    <w:rsid w:val="00137DC1"/>
    <w:rsid w:val="00143224"/>
    <w:rsid w:val="001447C4"/>
    <w:rsid w:val="00145B33"/>
    <w:rsid w:val="001468F3"/>
    <w:rsid w:val="00152C3A"/>
    <w:rsid w:val="0015307E"/>
    <w:rsid w:val="001539C4"/>
    <w:rsid w:val="00162BEE"/>
    <w:rsid w:val="00171E1B"/>
    <w:rsid w:val="00182F07"/>
    <w:rsid w:val="001858BD"/>
    <w:rsid w:val="00192573"/>
    <w:rsid w:val="00194A3D"/>
    <w:rsid w:val="00197261"/>
    <w:rsid w:val="001A2A99"/>
    <w:rsid w:val="001A4F7E"/>
    <w:rsid w:val="001A6641"/>
    <w:rsid w:val="001B0811"/>
    <w:rsid w:val="001B3B5F"/>
    <w:rsid w:val="001B720C"/>
    <w:rsid w:val="001C0DEE"/>
    <w:rsid w:val="001C0ED4"/>
    <w:rsid w:val="001C3957"/>
    <w:rsid w:val="001C46E5"/>
    <w:rsid w:val="001C5AC1"/>
    <w:rsid w:val="001D5AAF"/>
    <w:rsid w:val="001E08A4"/>
    <w:rsid w:val="001E3570"/>
    <w:rsid w:val="0020735F"/>
    <w:rsid w:val="002146F8"/>
    <w:rsid w:val="0021476B"/>
    <w:rsid w:val="00215593"/>
    <w:rsid w:val="00215A90"/>
    <w:rsid w:val="00217047"/>
    <w:rsid w:val="00217917"/>
    <w:rsid w:val="00227100"/>
    <w:rsid w:val="002372E8"/>
    <w:rsid w:val="0023768B"/>
    <w:rsid w:val="00244ACF"/>
    <w:rsid w:val="0025163F"/>
    <w:rsid w:val="00254330"/>
    <w:rsid w:val="00256023"/>
    <w:rsid w:val="00260F01"/>
    <w:rsid w:val="002620AF"/>
    <w:rsid w:val="00275C94"/>
    <w:rsid w:val="00277638"/>
    <w:rsid w:val="00280B9B"/>
    <w:rsid w:val="0028164F"/>
    <w:rsid w:val="002823BE"/>
    <w:rsid w:val="002824F5"/>
    <w:rsid w:val="00285E26"/>
    <w:rsid w:val="00297ED0"/>
    <w:rsid w:val="002A4EDA"/>
    <w:rsid w:val="002A6CA6"/>
    <w:rsid w:val="002B01E3"/>
    <w:rsid w:val="002B3FC8"/>
    <w:rsid w:val="002C0634"/>
    <w:rsid w:val="002D7712"/>
    <w:rsid w:val="002E2CD9"/>
    <w:rsid w:val="002F10E7"/>
    <w:rsid w:val="002F69E4"/>
    <w:rsid w:val="00300A98"/>
    <w:rsid w:val="0030724A"/>
    <w:rsid w:val="00310BB1"/>
    <w:rsid w:val="00316CE4"/>
    <w:rsid w:val="00323C3F"/>
    <w:rsid w:val="003279A4"/>
    <w:rsid w:val="0033296E"/>
    <w:rsid w:val="00337114"/>
    <w:rsid w:val="00341D70"/>
    <w:rsid w:val="0035004C"/>
    <w:rsid w:val="003555A4"/>
    <w:rsid w:val="003571C8"/>
    <w:rsid w:val="0036062D"/>
    <w:rsid w:val="003630BD"/>
    <w:rsid w:val="00370B01"/>
    <w:rsid w:val="00383057"/>
    <w:rsid w:val="00393F6C"/>
    <w:rsid w:val="0039703C"/>
    <w:rsid w:val="003974BB"/>
    <w:rsid w:val="003A091E"/>
    <w:rsid w:val="003A74DE"/>
    <w:rsid w:val="003B3F8C"/>
    <w:rsid w:val="003B7413"/>
    <w:rsid w:val="003E5D64"/>
    <w:rsid w:val="003F3F93"/>
    <w:rsid w:val="00403149"/>
    <w:rsid w:val="004037EF"/>
    <w:rsid w:val="00405BAD"/>
    <w:rsid w:val="00406E04"/>
    <w:rsid w:val="004113D8"/>
    <w:rsid w:val="004152BE"/>
    <w:rsid w:val="00416463"/>
    <w:rsid w:val="00423827"/>
    <w:rsid w:val="00437B8B"/>
    <w:rsid w:val="0045018F"/>
    <w:rsid w:val="00452F5F"/>
    <w:rsid w:val="00456559"/>
    <w:rsid w:val="00465113"/>
    <w:rsid w:val="00467F3F"/>
    <w:rsid w:val="004727C2"/>
    <w:rsid w:val="00476144"/>
    <w:rsid w:val="00487304"/>
    <w:rsid w:val="004915EA"/>
    <w:rsid w:val="004A21BC"/>
    <w:rsid w:val="004A4493"/>
    <w:rsid w:val="004B0102"/>
    <w:rsid w:val="004B2B4F"/>
    <w:rsid w:val="004B6A2A"/>
    <w:rsid w:val="004C0172"/>
    <w:rsid w:val="004C1AF6"/>
    <w:rsid w:val="004C389B"/>
    <w:rsid w:val="004C5C49"/>
    <w:rsid w:val="004D0521"/>
    <w:rsid w:val="004D128F"/>
    <w:rsid w:val="004D3EB1"/>
    <w:rsid w:val="004D465D"/>
    <w:rsid w:val="004E2794"/>
    <w:rsid w:val="004E77A5"/>
    <w:rsid w:val="004F1057"/>
    <w:rsid w:val="004F199F"/>
    <w:rsid w:val="00504772"/>
    <w:rsid w:val="005106C0"/>
    <w:rsid w:val="005247B7"/>
    <w:rsid w:val="0053156A"/>
    <w:rsid w:val="005324B1"/>
    <w:rsid w:val="005372FA"/>
    <w:rsid w:val="00541F48"/>
    <w:rsid w:val="00556337"/>
    <w:rsid w:val="005611C3"/>
    <w:rsid w:val="00562422"/>
    <w:rsid w:val="00565B06"/>
    <w:rsid w:val="00574328"/>
    <w:rsid w:val="00575C01"/>
    <w:rsid w:val="00581515"/>
    <w:rsid w:val="00582623"/>
    <w:rsid w:val="005826C2"/>
    <w:rsid w:val="00585520"/>
    <w:rsid w:val="0059085F"/>
    <w:rsid w:val="005A459B"/>
    <w:rsid w:val="005A6911"/>
    <w:rsid w:val="005A74EC"/>
    <w:rsid w:val="005A7F9A"/>
    <w:rsid w:val="005B3D67"/>
    <w:rsid w:val="005B437C"/>
    <w:rsid w:val="005C1099"/>
    <w:rsid w:val="005D0108"/>
    <w:rsid w:val="005E088C"/>
    <w:rsid w:val="005E6E43"/>
    <w:rsid w:val="005F4455"/>
    <w:rsid w:val="006104FF"/>
    <w:rsid w:val="006134BC"/>
    <w:rsid w:val="00614B7C"/>
    <w:rsid w:val="00615095"/>
    <w:rsid w:val="006173A6"/>
    <w:rsid w:val="0062239B"/>
    <w:rsid w:val="00622FEB"/>
    <w:rsid w:val="00625B8A"/>
    <w:rsid w:val="00637411"/>
    <w:rsid w:val="00642C25"/>
    <w:rsid w:val="00644D4E"/>
    <w:rsid w:val="006464AD"/>
    <w:rsid w:val="00646D01"/>
    <w:rsid w:val="00646D1B"/>
    <w:rsid w:val="00651756"/>
    <w:rsid w:val="006554AC"/>
    <w:rsid w:val="00661A6D"/>
    <w:rsid w:val="00663536"/>
    <w:rsid w:val="006648D4"/>
    <w:rsid w:val="00666027"/>
    <w:rsid w:val="00673F18"/>
    <w:rsid w:val="00676CEB"/>
    <w:rsid w:val="00683A86"/>
    <w:rsid w:val="00692F2D"/>
    <w:rsid w:val="0069300B"/>
    <w:rsid w:val="006A4778"/>
    <w:rsid w:val="006A4C72"/>
    <w:rsid w:val="006A5AC4"/>
    <w:rsid w:val="006D65F8"/>
    <w:rsid w:val="006F307D"/>
    <w:rsid w:val="006F4D23"/>
    <w:rsid w:val="006F7383"/>
    <w:rsid w:val="007175B9"/>
    <w:rsid w:val="007215A9"/>
    <w:rsid w:val="007253E8"/>
    <w:rsid w:val="00725CBF"/>
    <w:rsid w:val="00727F0C"/>
    <w:rsid w:val="00735140"/>
    <w:rsid w:val="0073645E"/>
    <w:rsid w:val="007366E5"/>
    <w:rsid w:val="0073672F"/>
    <w:rsid w:val="00743629"/>
    <w:rsid w:val="007443A2"/>
    <w:rsid w:val="00745196"/>
    <w:rsid w:val="007459E8"/>
    <w:rsid w:val="00747824"/>
    <w:rsid w:val="00755346"/>
    <w:rsid w:val="00757E4B"/>
    <w:rsid w:val="00766CAD"/>
    <w:rsid w:val="00776E3A"/>
    <w:rsid w:val="00782C10"/>
    <w:rsid w:val="007850D1"/>
    <w:rsid w:val="007857C8"/>
    <w:rsid w:val="00785FEB"/>
    <w:rsid w:val="00785FF6"/>
    <w:rsid w:val="00790E98"/>
    <w:rsid w:val="007A0F44"/>
    <w:rsid w:val="007A729F"/>
    <w:rsid w:val="007A759A"/>
    <w:rsid w:val="007B3F4F"/>
    <w:rsid w:val="007C0E0E"/>
    <w:rsid w:val="007C153D"/>
    <w:rsid w:val="007C1D3D"/>
    <w:rsid w:val="007C28B6"/>
    <w:rsid w:val="007C333C"/>
    <w:rsid w:val="007C34A8"/>
    <w:rsid w:val="007C70EC"/>
    <w:rsid w:val="007E0945"/>
    <w:rsid w:val="007E24CA"/>
    <w:rsid w:val="007E6A83"/>
    <w:rsid w:val="007E7052"/>
    <w:rsid w:val="007F1B5E"/>
    <w:rsid w:val="007F71A4"/>
    <w:rsid w:val="0080289B"/>
    <w:rsid w:val="008030EE"/>
    <w:rsid w:val="00812148"/>
    <w:rsid w:val="00814B43"/>
    <w:rsid w:val="00814FA5"/>
    <w:rsid w:val="0083016A"/>
    <w:rsid w:val="0084624D"/>
    <w:rsid w:val="00846AAE"/>
    <w:rsid w:val="0085290D"/>
    <w:rsid w:val="00867081"/>
    <w:rsid w:val="0087456C"/>
    <w:rsid w:val="00877596"/>
    <w:rsid w:val="008844DA"/>
    <w:rsid w:val="008978E8"/>
    <w:rsid w:val="008A02C4"/>
    <w:rsid w:val="008A3A51"/>
    <w:rsid w:val="008A3E57"/>
    <w:rsid w:val="008A49A0"/>
    <w:rsid w:val="008A6538"/>
    <w:rsid w:val="008C12BA"/>
    <w:rsid w:val="008C4DA8"/>
    <w:rsid w:val="008D37FB"/>
    <w:rsid w:val="008D4FC8"/>
    <w:rsid w:val="008D5A80"/>
    <w:rsid w:val="008E095D"/>
    <w:rsid w:val="008E0C29"/>
    <w:rsid w:val="008E0E94"/>
    <w:rsid w:val="008E5483"/>
    <w:rsid w:val="008E6496"/>
    <w:rsid w:val="008E704B"/>
    <w:rsid w:val="008F4532"/>
    <w:rsid w:val="008F7D00"/>
    <w:rsid w:val="009250B8"/>
    <w:rsid w:val="009256E3"/>
    <w:rsid w:val="00933CCA"/>
    <w:rsid w:val="0093795C"/>
    <w:rsid w:val="009411E8"/>
    <w:rsid w:val="00952C89"/>
    <w:rsid w:val="009540F4"/>
    <w:rsid w:val="00956B75"/>
    <w:rsid w:val="00970DBA"/>
    <w:rsid w:val="00971AAD"/>
    <w:rsid w:val="009722E0"/>
    <w:rsid w:val="00974231"/>
    <w:rsid w:val="00983B6B"/>
    <w:rsid w:val="00986DAB"/>
    <w:rsid w:val="009918BB"/>
    <w:rsid w:val="009931F7"/>
    <w:rsid w:val="00994768"/>
    <w:rsid w:val="00996821"/>
    <w:rsid w:val="009A3F4C"/>
    <w:rsid w:val="009B4952"/>
    <w:rsid w:val="009C2956"/>
    <w:rsid w:val="009C63EE"/>
    <w:rsid w:val="009D0878"/>
    <w:rsid w:val="009D20F2"/>
    <w:rsid w:val="009D449D"/>
    <w:rsid w:val="009E0D62"/>
    <w:rsid w:val="009E62E6"/>
    <w:rsid w:val="009E65EC"/>
    <w:rsid w:val="009F2058"/>
    <w:rsid w:val="009F391D"/>
    <w:rsid w:val="009F79C0"/>
    <w:rsid w:val="00A1144C"/>
    <w:rsid w:val="00A1329C"/>
    <w:rsid w:val="00A225BC"/>
    <w:rsid w:val="00A25023"/>
    <w:rsid w:val="00A2760D"/>
    <w:rsid w:val="00A411AF"/>
    <w:rsid w:val="00A42CE4"/>
    <w:rsid w:val="00A46F8D"/>
    <w:rsid w:val="00A501B0"/>
    <w:rsid w:val="00A56B81"/>
    <w:rsid w:val="00A6314E"/>
    <w:rsid w:val="00A65014"/>
    <w:rsid w:val="00A77B4D"/>
    <w:rsid w:val="00A8052D"/>
    <w:rsid w:val="00A8131A"/>
    <w:rsid w:val="00A83AF3"/>
    <w:rsid w:val="00A9077F"/>
    <w:rsid w:val="00AA04BD"/>
    <w:rsid w:val="00AA276C"/>
    <w:rsid w:val="00AB673E"/>
    <w:rsid w:val="00AC7C34"/>
    <w:rsid w:val="00AD121E"/>
    <w:rsid w:val="00AD193A"/>
    <w:rsid w:val="00AD1C67"/>
    <w:rsid w:val="00AD518A"/>
    <w:rsid w:val="00AD6216"/>
    <w:rsid w:val="00AD6D75"/>
    <w:rsid w:val="00AE2F61"/>
    <w:rsid w:val="00AE313B"/>
    <w:rsid w:val="00AE7650"/>
    <w:rsid w:val="00AF22ED"/>
    <w:rsid w:val="00B00512"/>
    <w:rsid w:val="00B112B1"/>
    <w:rsid w:val="00B1221A"/>
    <w:rsid w:val="00B204FE"/>
    <w:rsid w:val="00B22671"/>
    <w:rsid w:val="00B25360"/>
    <w:rsid w:val="00B25746"/>
    <w:rsid w:val="00B33445"/>
    <w:rsid w:val="00B35B5D"/>
    <w:rsid w:val="00B47E1E"/>
    <w:rsid w:val="00B54661"/>
    <w:rsid w:val="00B55487"/>
    <w:rsid w:val="00B55AEE"/>
    <w:rsid w:val="00B763B5"/>
    <w:rsid w:val="00B90654"/>
    <w:rsid w:val="00B91175"/>
    <w:rsid w:val="00B94EEB"/>
    <w:rsid w:val="00BA71B3"/>
    <w:rsid w:val="00BB34BE"/>
    <w:rsid w:val="00BC0E1A"/>
    <w:rsid w:val="00BC1472"/>
    <w:rsid w:val="00BC7FA2"/>
    <w:rsid w:val="00BD2C3B"/>
    <w:rsid w:val="00BD2DD6"/>
    <w:rsid w:val="00BD55EE"/>
    <w:rsid w:val="00BF5991"/>
    <w:rsid w:val="00C0155C"/>
    <w:rsid w:val="00C02C2B"/>
    <w:rsid w:val="00C06501"/>
    <w:rsid w:val="00C137EA"/>
    <w:rsid w:val="00C21B78"/>
    <w:rsid w:val="00C2746E"/>
    <w:rsid w:val="00C27D35"/>
    <w:rsid w:val="00C3233C"/>
    <w:rsid w:val="00C3763A"/>
    <w:rsid w:val="00C60281"/>
    <w:rsid w:val="00C779DA"/>
    <w:rsid w:val="00C814F7"/>
    <w:rsid w:val="00C81C04"/>
    <w:rsid w:val="00C91B4B"/>
    <w:rsid w:val="00C93BDF"/>
    <w:rsid w:val="00C93DE1"/>
    <w:rsid w:val="00CA1A78"/>
    <w:rsid w:val="00CA1ED0"/>
    <w:rsid w:val="00CA2E0A"/>
    <w:rsid w:val="00CB2140"/>
    <w:rsid w:val="00CB3128"/>
    <w:rsid w:val="00CB3192"/>
    <w:rsid w:val="00CB4965"/>
    <w:rsid w:val="00CC1E5C"/>
    <w:rsid w:val="00CD1043"/>
    <w:rsid w:val="00CD23AD"/>
    <w:rsid w:val="00CE21DC"/>
    <w:rsid w:val="00CE2C76"/>
    <w:rsid w:val="00CE7B45"/>
    <w:rsid w:val="00D046EF"/>
    <w:rsid w:val="00D22E33"/>
    <w:rsid w:val="00D27F33"/>
    <w:rsid w:val="00D35BBD"/>
    <w:rsid w:val="00D37FAD"/>
    <w:rsid w:val="00D474EC"/>
    <w:rsid w:val="00D5184A"/>
    <w:rsid w:val="00D5627D"/>
    <w:rsid w:val="00D6600D"/>
    <w:rsid w:val="00D70757"/>
    <w:rsid w:val="00D728D5"/>
    <w:rsid w:val="00D73C98"/>
    <w:rsid w:val="00D77483"/>
    <w:rsid w:val="00D7797C"/>
    <w:rsid w:val="00D83EA1"/>
    <w:rsid w:val="00D84BDA"/>
    <w:rsid w:val="00D85CA4"/>
    <w:rsid w:val="00D9269A"/>
    <w:rsid w:val="00DB0B61"/>
    <w:rsid w:val="00DC76E7"/>
    <w:rsid w:val="00DD2D34"/>
    <w:rsid w:val="00DD467E"/>
    <w:rsid w:val="00DE136D"/>
    <w:rsid w:val="00DE4136"/>
    <w:rsid w:val="00DE4550"/>
    <w:rsid w:val="00DE6534"/>
    <w:rsid w:val="00DF0F24"/>
    <w:rsid w:val="00DF5950"/>
    <w:rsid w:val="00DF5FAA"/>
    <w:rsid w:val="00DF7CF5"/>
    <w:rsid w:val="00DF7F4F"/>
    <w:rsid w:val="00E066EE"/>
    <w:rsid w:val="00E07D28"/>
    <w:rsid w:val="00E1193E"/>
    <w:rsid w:val="00E30CB9"/>
    <w:rsid w:val="00E36076"/>
    <w:rsid w:val="00E379DC"/>
    <w:rsid w:val="00E41AE9"/>
    <w:rsid w:val="00E46808"/>
    <w:rsid w:val="00E5521B"/>
    <w:rsid w:val="00E61D86"/>
    <w:rsid w:val="00E61FB1"/>
    <w:rsid w:val="00E63862"/>
    <w:rsid w:val="00E665C1"/>
    <w:rsid w:val="00E72DA3"/>
    <w:rsid w:val="00E74089"/>
    <w:rsid w:val="00E8712D"/>
    <w:rsid w:val="00E91DD2"/>
    <w:rsid w:val="00E9670A"/>
    <w:rsid w:val="00E976B2"/>
    <w:rsid w:val="00E97BD9"/>
    <w:rsid w:val="00ED2771"/>
    <w:rsid w:val="00EE0848"/>
    <w:rsid w:val="00EF11DE"/>
    <w:rsid w:val="00EF6CB9"/>
    <w:rsid w:val="00F03B1E"/>
    <w:rsid w:val="00F03F2C"/>
    <w:rsid w:val="00F101B0"/>
    <w:rsid w:val="00F1202D"/>
    <w:rsid w:val="00F15FE0"/>
    <w:rsid w:val="00F217AB"/>
    <w:rsid w:val="00F2500A"/>
    <w:rsid w:val="00F35A06"/>
    <w:rsid w:val="00F435D3"/>
    <w:rsid w:val="00F46425"/>
    <w:rsid w:val="00F5078D"/>
    <w:rsid w:val="00F532EF"/>
    <w:rsid w:val="00F534FB"/>
    <w:rsid w:val="00F56FFE"/>
    <w:rsid w:val="00F61C44"/>
    <w:rsid w:val="00F904FC"/>
    <w:rsid w:val="00F935BF"/>
    <w:rsid w:val="00F94EB5"/>
    <w:rsid w:val="00F9547A"/>
    <w:rsid w:val="00FA027A"/>
    <w:rsid w:val="00FA1E3F"/>
    <w:rsid w:val="00FA4359"/>
    <w:rsid w:val="00FA4C84"/>
    <w:rsid w:val="00FB0F18"/>
    <w:rsid w:val="00FC2E61"/>
    <w:rsid w:val="00FD7908"/>
    <w:rsid w:val="00FE18B2"/>
    <w:rsid w:val="00FE7443"/>
    <w:rsid w:val="00FF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64CA4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C4C4C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E4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111111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5521B"/>
    <w:rPr>
      <w:rFonts w:eastAsiaTheme="majorEastAsia" w:cstheme="majorBidi"/>
      <w:caps/>
      <w:color w:val="111111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057244"/>
    <w:pPr>
      <w:numPr>
        <w:numId w:val="14"/>
      </w:numPr>
      <w:spacing w:line="259" w:lineRule="auto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4C4C4C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77448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styleId="ListParagraph">
    <w:name w:val="List Paragraph"/>
    <w:basedOn w:val="Normal"/>
    <w:uiPriority w:val="34"/>
    <w:unhideWhenUsed/>
    <w:rsid w:val="00406E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6559"/>
    <w:rPr>
      <w:color w:val="88628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5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sv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leb\AppData\Roaming\Microsoft\Templates\Student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EFF037E20D546F98358FB1F49E164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3E960-274E-40C5-A7E8-316D1B5CC57B}"/>
      </w:docPartPr>
      <w:docPartBody>
        <w:p w:rsidR="00E24089" w:rsidRDefault="00E24089">
          <w:pPr>
            <w:pStyle w:val="EEFF037E20D546F98358FB1F49E16412"/>
          </w:pPr>
          <w:r w:rsidRPr="00565B06">
            <w:t>Education</w:t>
          </w:r>
        </w:p>
      </w:docPartBody>
    </w:docPart>
    <w:docPart>
      <w:docPartPr>
        <w:name w:val="29A7BB2D4C9643B2B9E175A07D1038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E528D0-ED4C-4895-B5FB-18EC2C8AA851}"/>
      </w:docPartPr>
      <w:docPartBody>
        <w:p w:rsidR="00E24089" w:rsidRDefault="00E24089">
          <w:pPr>
            <w:pStyle w:val="29A7BB2D4C9643B2B9E175A07D103833"/>
          </w:pPr>
          <w:r w:rsidRPr="00565B06">
            <w:t>Experience</w:t>
          </w:r>
        </w:p>
      </w:docPartBody>
    </w:docPart>
    <w:docPart>
      <w:docPartPr>
        <w:name w:val="A72AA21DC0FB4E209DA821E88D360D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9B0D42-F454-4C56-BFE7-AB696FE25D2F}"/>
      </w:docPartPr>
      <w:docPartBody>
        <w:p w:rsidR="00AD5B59" w:rsidRDefault="00B13C3F" w:rsidP="00B13C3F">
          <w:pPr>
            <w:pStyle w:val="A72AA21DC0FB4E209DA821E88D360D87"/>
          </w:pPr>
          <w:r w:rsidRPr="009D0878">
            <w:t>Phone</w:t>
          </w:r>
        </w:p>
      </w:docPartBody>
    </w:docPart>
    <w:docPart>
      <w:docPartPr>
        <w:name w:val="A9491567BE9241CC8E2070D9B028B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9E6F2-8351-47EF-8471-EC8F8BA5FC1F}"/>
      </w:docPartPr>
      <w:docPartBody>
        <w:p w:rsidR="00AD5B59" w:rsidRDefault="00B13C3F" w:rsidP="00B13C3F">
          <w:pPr>
            <w:pStyle w:val="A9491567BE9241CC8E2070D9B028B249"/>
          </w:pPr>
          <w:r w:rsidRPr="009D0878">
            <w:t>Email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89"/>
    <w:rsid w:val="000009EA"/>
    <w:rsid w:val="00031FAA"/>
    <w:rsid w:val="00067F2B"/>
    <w:rsid w:val="0013780D"/>
    <w:rsid w:val="002758DF"/>
    <w:rsid w:val="002A6CA6"/>
    <w:rsid w:val="002C0634"/>
    <w:rsid w:val="003A2C41"/>
    <w:rsid w:val="003B3F8C"/>
    <w:rsid w:val="00536B25"/>
    <w:rsid w:val="00590A35"/>
    <w:rsid w:val="00615095"/>
    <w:rsid w:val="006B4644"/>
    <w:rsid w:val="006E7DD5"/>
    <w:rsid w:val="008307D0"/>
    <w:rsid w:val="009971AA"/>
    <w:rsid w:val="00A81315"/>
    <w:rsid w:val="00AD5B59"/>
    <w:rsid w:val="00B13C3F"/>
    <w:rsid w:val="00B94EEB"/>
    <w:rsid w:val="00BF5991"/>
    <w:rsid w:val="00C137EA"/>
    <w:rsid w:val="00C71097"/>
    <w:rsid w:val="00DC299F"/>
    <w:rsid w:val="00E24089"/>
    <w:rsid w:val="00EE009B"/>
    <w:rsid w:val="00FE3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EFF037E20D546F98358FB1F49E16412">
    <w:name w:val="EEFF037E20D546F98358FB1F49E16412"/>
  </w:style>
  <w:style w:type="character" w:styleId="Emphasis">
    <w:name w:val="Emphasis"/>
    <w:basedOn w:val="DefaultParagraphFont"/>
    <w:uiPriority w:val="11"/>
    <w:qFormat/>
    <w:rPr>
      <w:b w:val="0"/>
      <w:iCs/>
      <w:color w:val="215E99" w:themeColor="text2" w:themeTint="BF"/>
      <w:sz w:val="26"/>
    </w:rPr>
  </w:style>
  <w:style w:type="paragraph" w:customStyle="1" w:styleId="29A7BB2D4C9643B2B9E175A07D103833">
    <w:name w:val="29A7BB2D4C9643B2B9E175A07D103833"/>
  </w:style>
  <w:style w:type="paragraph" w:customStyle="1" w:styleId="A72AA21DC0FB4E209DA821E88D360D87">
    <w:name w:val="A72AA21DC0FB4E209DA821E88D360D87"/>
    <w:rsid w:val="00B13C3F"/>
    <w:rPr>
      <w:kern w:val="2"/>
      <w14:ligatures w14:val="standardContextual"/>
    </w:rPr>
  </w:style>
  <w:style w:type="paragraph" w:customStyle="1" w:styleId="A9491567BE9241CC8E2070D9B028B249">
    <w:name w:val="A9491567BE9241CC8E2070D9B028B249"/>
    <w:rsid w:val="00B13C3F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513 Jordan Ln</CompanyAddress>
  <CompanyPhone>
(615) 924-4117  </CompanyPhone>
  <CompanyFax/>
  <CompanyEmail>calebkornegay.github.io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C921BAAE465F41AE0FFDFE2909B294" ma:contentTypeVersion="2" ma:contentTypeDescription="Create a new document." ma:contentTypeScope="" ma:versionID="199af009e2faaff9e6ccd12933e3cd49">
  <xsd:schema xmlns:xsd="http://www.w3.org/2001/XMLSchema" xmlns:xs="http://www.w3.org/2001/XMLSchema" xmlns:p="http://schemas.microsoft.com/office/2006/metadata/properties" xmlns:ns3="b21ff59f-c7ab-4d72-aed4-dd3a2c168086" targetNamespace="http://schemas.microsoft.com/office/2006/metadata/properties" ma:root="true" ma:fieldsID="a1ae90c75ec18d38256c90227dd3f6ca" ns3:_="">
    <xsd:import namespace="b21ff59f-c7ab-4d72-aed4-dd3a2c16808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ff59f-c7ab-4d72-aed4-dd3a2c1680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D6ADE3-B0F4-4015-876D-A8F523B8A7F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C6EDC5-2156-4772-B532-432B6B8F18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D27C36-3D95-426D-88A4-46418D0A507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B2B0C6C-E9FC-4D3E-9DCA-44E27D6ECE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1ff59f-c7ab-4d72-aed4-dd3a2c1680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Resume (Modern design)</Template>
  <TotalTime>0</TotalTime>
  <Pages>1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2023-03-12T16:08:00Z</dcterms:created>
  <dcterms:modified xsi:type="dcterms:W3CDTF">2025-05-19T21:40:00Z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0x010100FFC921BAAE465F41AE0FFDFE2909B294</vt:lpwstr>
  </property>
</Properties>
</file>