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CellMar>
          <w:left w:w="0" w:type="dxa"/>
          <w:bottom w:w="691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"/>
      </w:tblPr>
      <w:tblGrid>
        <w:gridCol w:w="926"/>
        <w:gridCol w:w="6065"/>
        <w:gridCol w:w="4780"/>
        <w:gridCol w:w="197"/>
      </w:tblGrid>
      <w:tr w:rsidR="00743629" w:rsidRPr="007E24CA" w14:paraId="6AC518CB" w14:textId="77777777" w:rsidTr="00370B01">
        <w:trPr>
          <w:gridAfter w:val="1"/>
          <w:wAfter w:w="197" w:type="dxa"/>
          <w:trHeight w:hRule="exact" w:val="1944"/>
        </w:trPr>
        <w:tc>
          <w:tcPr>
            <w:tcW w:w="6991" w:type="dxa"/>
            <w:gridSpan w:val="2"/>
            <w:shd w:val="clear" w:color="auto" w:fill="FFFFFF" w:themeFill="background1"/>
            <w:tcMar>
              <w:right w:w="144" w:type="dxa"/>
            </w:tcMar>
            <w:vAlign w:val="bottom"/>
          </w:tcPr>
          <w:p w14:paraId="72D06B6E" w14:textId="4BE301E1" w:rsidR="00743629" w:rsidRPr="007E24CA" w:rsidRDefault="00743629" w:rsidP="008E6496">
            <w:pPr>
              <w:pStyle w:val="Title"/>
              <w:ind w:left="432"/>
              <w:rPr>
                <w:color w:val="000000" w:themeColor="text1"/>
              </w:rPr>
            </w:pPr>
            <w:r w:rsidRPr="007E24CA">
              <w:rPr>
                <w:color w:val="000000" w:themeColor="text1"/>
              </w:rPr>
              <w:t>Caleb</w:t>
            </w:r>
          </w:p>
          <w:p w14:paraId="40B63F4A" w14:textId="0739DE8E" w:rsidR="005C1099" w:rsidRPr="005C1099" w:rsidRDefault="00743629" w:rsidP="00974231">
            <w:pPr>
              <w:pStyle w:val="Subtitle"/>
              <w:ind w:left="432"/>
              <w:rPr>
                <w:color w:val="000000" w:themeColor="text1"/>
              </w:rPr>
            </w:pPr>
            <w:r w:rsidRPr="007E24CA">
              <w:rPr>
                <w:color w:val="000000" w:themeColor="text1"/>
              </w:rPr>
              <w:t>Kornegay</w:t>
            </w:r>
          </w:p>
        </w:tc>
        <w:tc>
          <w:tcPr>
            <w:tcW w:w="4780" w:type="dxa"/>
            <w:shd w:val="clear" w:color="auto" w:fill="FFFFFF" w:themeFill="background1"/>
            <w:tcMar>
              <w:left w:w="144" w:type="dxa"/>
            </w:tcMar>
            <w:vAlign w:val="bottom"/>
          </w:tcPr>
          <w:p w14:paraId="04F4BF52" w14:textId="68AF7737" w:rsidR="00743629" w:rsidRPr="007E24CA" w:rsidRDefault="00DF5FAA" w:rsidP="00E976B2">
            <w:pPr>
              <w:pStyle w:val="ContactInfo"/>
              <w:ind w:right="288"/>
              <w:rPr>
                <w:color w:val="auto"/>
              </w:rPr>
            </w:pPr>
            <w:r w:rsidRPr="007E24CA">
              <w:rPr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3C7EBE0D" wp14:editId="1AEC82F7">
                  <wp:simplePos x="0" y="0"/>
                  <wp:positionH relativeFrom="column">
                    <wp:posOffset>2623820</wp:posOffset>
                  </wp:positionH>
                  <wp:positionV relativeFrom="paragraph">
                    <wp:posOffset>29210</wp:posOffset>
                  </wp:positionV>
                  <wp:extent cx="137160" cy="137160"/>
                  <wp:effectExtent l="0" t="0" r="0" b="0"/>
                  <wp:wrapSquare wrapText="bothSides"/>
                  <wp:docPr id="1888592012" name="Graphic 1" descr="Internet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592012" name="Graphic 1888592012" descr="Internet with solid fill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43629" w:rsidRPr="007E24CA">
              <w:rPr>
                <w:color w:val="auto"/>
              </w:rPr>
              <w:t>caleb</w:t>
            </w:r>
            <w:r w:rsidR="00244ACF" w:rsidRPr="007E24CA">
              <w:rPr>
                <w:color w:val="auto"/>
              </w:rPr>
              <w:t>k</w:t>
            </w:r>
            <w:r w:rsidR="00E54EAB">
              <w:rPr>
                <w:color w:val="auto"/>
              </w:rPr>
              <w:t>ornegay.github.io</w:t>
            </w:r>
            <w:sdt>
              <w:sdtPr>
                <w:rPr>
                  <w:color w:val="auto"/>
                </w:rPr>
                <w:alias w:val="Enter phone:"/>
                <w:tag w:val="Enter phone:"/>
                <w:id w:val="381135673"/>
                <w:placeholder>
                  <w:docPart w:val="A72AA21DC0FB4E209DA821E88D360D87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 w:multiLine="1"/>
              </w:sdtPr>
              <w:sdtContent>
                <w:r w:rsidRPr="007E24CA">
                  <w:rPr>
                    <w:color w:val="auto"/>
                  </w:rPr>
                  <w:br/>
                </w:r>
                <w:r w:rsidR="00743629" w:rsidRPr="007E24CA">
                  <w:rPr>
                    <w:color w:val="auto"/>
                  </w:rPr>
                  <w:t>(615) 924-4117</w:t>
                </w:r>
                <w:r w:rsidR="00E41AE9">
                  <w:rPr>
                    <w:color w:val="auto"/>
                  </w:rPr>
                  <w:t xml:space="preserve">  </w:t>
                </w:r>
              </w:sdtContent>
            </w:sdt>
            <w:r w:rsidR="00743629" w:rsidRPr="007E24CA">
              <w:rPr>
                <w:color w:val="auto"/>
              </w:rPr>
              <w:t xml:space="preserve">  </w:t>
            </w:r>
            <w:r w:rsidR="00743629" w:rsidRPr="007E24CA">
              <w:rPr>
                <w:noProof/>
                <w:color w:val="auto"/>
              </w:rPr>
              <mc:AlternateContent>
                <mc:Choice Requires="wps">
                  <w:drawing>
                    <wp:inline distT="0" distB="0" distL="0" distR="0" wp14:anchorId="75713189" wp14:editId="6B490D23">
                      <wp:extent cx="109728" cy="109728"/>
                      <wp:effectExtent l="0" t="0" r="5080" b="5080"/>
                      <wp:docPr id="55" name="Telephone icon" descr="Phone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3CD1EA6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77448b [3204]" stroked="f" strokeweight="0">
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23B4D110" w14:textId="0791811D" w:rsidR="00743629" w:rsidRPr="007E24CA" w:rsidRDefault="00000000" w:rsidP="00E976B2">
            <w:pPr>
              <w:pStyle w:val="ContactInfo"/>
              <w:spacing w:before="0"/>
              <w:ind w:right="288"/>
            </w:pPr>
            <w:sdt>
              <w:sdtPr>
                <w:rPr>
                  <w:color w:val="auto"/>
                </w:rPr>
                <w:alias w:val="Enter email:"/>
                <w:tag w:val="Enter email:"/>
                <w:id w:val="479813182"/>
                <w:placeholder>
                  <w:docPart w:val="A9491567BE9241CC8E2070D9B028B249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 w:multiLine="1"/>
              </w:sdtPr>
              <w:sdtContent>
                <w:r w:rsidR="00743629" w:rsidRPr="007E24CA">
                  <w:rPr>
                    <w:color w:val="auto"/>
                  </w:rPr>
                  <w:t>caleb</w:t>
                </w:r>
                <w:r w:rsidR="00E54EAB">
                  <w:rPr>
                    <w:color w:val="auto"/>
                  </w:rPr>
                  <w:t>.kornegay@gmail.com</w:t>
                </w:r>
              </w:sdtContent>
            </w:sdt>
            <w:r w:rsidR="00743629" w:rsidRPr="007E24CA">
              <w:rPr>
                <w:color w:val="auto"/>
              </w:rPr>
              <w:t xml:space="preserve"> </w:t>
            </w:r>
            <w:r w:rsidR="00E41AE9">
              <w:rPr>
                <w:color w:val="auto"/>
              </w:rPr>
              <w:t xml:space="preserve"> </w:t>
            </w:r>
            <w:r w:rsidR="00743629" w:rsidRPr="007E24CA">
              <w:rPr>
                <w:color w:val="auto"/>
              </w:rPr>
              <w:t xml:space="preserve"> </w:t>
            </w:r>
            <w:r w:rsidR="00743629" w:rsidRPr="007E24CA">
              <w:rPr>
                <w:noProof/>
              </w:rPr>
              <mc:AlternateContent>
                <mc:Choice Requires="wps">
                  <w:drawing>
                    <wp:inline distT="0" distB="0" distL="0" distR="0" wp14:anchorId="424F160E" wp14:editId="6F0DEDB3">
                      <wp:extent cx="137160" cy="91440"/>
                      <wp:effectExtent l="0" t="0" r="0" b="3810"/>
                      <wp:docPr id="56" name="Freeform 5" descr="Email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CBF039D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77448b [3204]" stroked="f" strokeweight="0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</w:tr>
      <w:tr w:rsidR="00A77B4D" w:rsidRPr="007E24CA" w14:paraId="1C90A264" w14:textId="77777777" w:rsidTr="00A83AF3">
        <w:tblPrEx>
          <w:tblCellMar>
            <w:bottom w:w="0" w:type="dxa"/>
          </w:tblCellMar>
        </w:tblPrEx>
        <w:tc>
          <w:tcPr>
            <w:tcW w:w="926" w:type="dxa"/>
            <w:shd w:val="clear" w:color="auto" w:fill="FFFFFF" w:themeFill="background1"/>
            <w:tcMar>
              <w:right w:w="216" w:type="dxa"/>
            </w:tcMar>
            <w:vAlign w:val="bottom"/>
          </w:tcPr>
          <w:p w14:paraId="54A3FD9B" w14:textId="77777777" w:rsidR="00A77B4D" w:rsidRPr="007E24CA" w:rsidRDefault="00075B13" w:rsidP="00075B13">
            <w:pPr>
              <w:pStyle w:val="Icons"/>
            </w:pPr>
            <w:r w:rsidRPr="007E24CA">
              <w:rPr>
                <w:noProof/>
              </w:rPr>
              <mc:AlternateContent>
                <mc:Choice Requires="wpg">
                  <w:drawing>
                    <wp:inline distT="0" distB="0" distL="0" distR="0" wp14:anchorId="30E41361" wp14:editId="38C82FDA">
                      <wp:extent cx="274320" cy="274320"/>
                      <wp:effectExtent l="0" t="0" r="0" b="0"/>
                      <wp:docPr id="18" name="Education in circle icon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" name="Education icon circle" descr="Education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Education icon symbol" descr="Education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DB4271" id="Education in circle icon" o:spid="_x0000_s1026" alt="Education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">
                      <v:shape id="Education icon circle" o:spid="_x0000_s1027" alt="Education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ducation icon symbol" o:spid="_x0000_s1028" alt="Education icon symbol" style="position:absolute;left:40;top:57;width:94;height:56;visibility:visible;mso-wrap-style:square;v-text-anchor:top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042" w:type="dxa"/>
            <w:gridSpan w:val="3"/>
            <w:shd w:val="clear" w:color="auto" w:fill="FFFFFF" w:themeFill="background1"/>
          </w:tcPr>
          <w:p w14:paraId="324502FE" w14:textId="72F30A20" w:rsidR="00A77B4D" w:rsidRPr="007E24CA" w:rsidRDefault="00000000" w:rsidP="002146F8">
            <w:pPr>
              <w:pStyle w:val="Heading1"/>
            </w:pPr>
            <w:sdt>
              <w:sdtPr>
                <w:alias w:val="Education:"/>
                <w:tag w:val="Education:"/>
                <w:id w:val="1586649636"/>
                <w:placeholder>
                  <w:docPart w:val="EEFF037E20D546F98358FB1F49E16412"/>
                </w:placeholder>
                <w:temporary/>
                <w:showingPlcHdr/>
                <w15:appearance w15:val="hidden"/>
              </w:sdtPr>
              <w:sdtContent>
                <w:r w:rsidR="00DD2D34" w:rsidRPr="007E24CA">
                  <w:t>Education</w:t>
                </w:r>
              </w:sdtContent>
            </w:sdt>
          </w:p>
        </w:tc>
      </w:tr>
    </w:tbl>
    <w:p w14:paraId="73B2A12E" w14:textId="5D710F18" w:rsidR="007C0E0E" w:rsidRPr="007E24CA" w:rsidRDefault="00406E04" w:rsidP="00B47E1E">
      <w:pPr>
        <w:pStyle w:val="Heading2"/>
      </w:pPr>
      <w:r w:rsidRPr="007E24CA">
        <w:t>Bachelor of Computer Science</w:t>
      </w:r>
      <w:r w:rsidR="007C0E0E" w:rsidRPr="007E24CA">
        <w:t xml:space="preserve"> | </w:t>
      </w:r>
      <w:r w:rsidRPr="007E24CA">
        <w:rPr>
          <w:rStyle w:val="Emphasis"/>
        </w:rPr>
        <w:t>University of Tennessee, Knoxville</w:t>
      </w:r>
      <w:r w:rsidR="00AD6D75" w:rsidRPr="007E24CA">
        <w:rPr>
          <w:rStyle w:val="Emphasis"/>
        </w:rPr>
        <w:t xml:space="preserve"> </w:t>
      </w:r>
      <w:r w:rsidR="003F3F93" w:rsidRPr="007E24CA">
        <w:t xml:space="preserve">| </w:t>
      </w:r>
      <w:r w:rsidR="001C582E">
        <w:rPr>
          <w:rStyle w:val="Emphasis"/>
        </w:rPr>
        <w:t>Graduated 5/2025</w:t>
      </w:r>
    </w:p>
    <w:p w14:paraId="3942E3A7" w14:textId="7B619614" w:rsidR="000E24AC" w:rsidRPr="007E24CA" w:rsidRDefault="00406E04" w:rsidP="008C4DA8">
      <w:pPr>
        <w:pStyle w:val="ListParagraph"/>
        <w:numPr>
          <w:ilvl w:val="0"/>
          <w:numId w:val="16"/>
        </w:numPr>
      </w:pPr>
      <w:r w:rsidRPr="007E24CA">
        <w:t>3.9</w:t>
      </w:r>
      <w:r w:rsidR="009F79C0" w:rsidRPr="007E24CA">
        <w:t xml:space="preserve">9 </w:t>
      </w:r>
      <w:r w:rsidRPr="007E24CA">
        <w:t>GPA</w:t>
      </w:r>
      <w:r w:rsidR="008C4DA8" w:rsidRPr="007E24CA">
        <w:t>,</w:t>
      </w:r>
      <w:r w:rsidR="004A5289">
        <w:t xml:space="preserve"> Summa Cum Laude,</w:t>
      </w:r>
      <w:r w:rsidR="008C4DA8" w:rsidRPr="007E24CA">
        <w:t xml:space="preserve"> UTK eSports club (co-captain)</w:t>
      </w:r>
      <w:r w:rsidR="004A5289">
        <w:t>,</w:t>
      </w:r>
      <w:r w:rsidR="005A6911" w:rsidRPr="007E24CA">
        <w:t xml:space="preserve"> and </w:t>
      </w:r>
      <w:r w:rsidR="008C4DA8" w:rsidRPr="007E24CA">
        <w:t>Lunabotics (controls</w:t>
      </w:r>
      <w:r w:rsidR="004A5289">
        <w:t xml:space="preserve"> team member</w:t>
      </w:r>
      <w:r w:rsidR="008C4DA8" w:rsidRPr="007E24CA">
        <w:t>)</w:t>
      </w:r>
    </w:p>
    <w:p w14:paraId="177EEB9A" w14:textId="5BA41FE4" w:rsidR="00406E04" w:rsidRPr="007E24CA" w:rsidRDefault="00CB2140" w:rsidP="00C02C2B">
      <w:pPr>
        <w:pStyle w:val="Heading2"/>
      </w:pPr>
      <w:r w:rsidRPr="007E24CA">
        <w:t xml:space="preserve"> </w:t>
      </w:r>
      <w:r w:rsidR="007C0E0E" w:rsidRPr="007E24CA">
        <w:t xml:space="preserve"> </w:t>
      </w:r>
      <w:r w:rsidR="00406E04" w:rsidRPr="007E24CA">
        <w:rPr>
          <w:rStyle w:val="Emphasis"/>
          <w:color w:val="77448B" w:themeColor="accent1"/>
        </w:rPr>
        <w:t>Seymour High School</w:t>
      </w:r>
      <w:r w:rsidR="00AD6D75" w:rsidRPr="007E24CA">
        <w:rPr>
          <w:rStyle w:val="Emphasis"/>
          <w:color w:val="77448B" w:themeColor="accent1"/>
        </w:rPr>
        <w:t xml:space="preserve"> | </w:t>
      </w:r>
      <w:r w:rsidR="00AD6D75" w:rsidRPr="007E24CA">
        <w:rPr>
          <w:rStyle w:val="Emphasis"/>
        </w:rPr>
        <w:t>Graduated 5/2021</w:t>
      </w:r>
      <w:r w:rsidR="00C02C2B" w:rsidRPr="007E24CA">
        <w:rPr>
          <w:rStyle w:val="Emphasis"/>
        </w:rPr>
        <w:t xml:space="preserve"> </w:t>
      </w:r>
      <w:r w:rsidR="00C02C2B" w:rsidRPr="007E24CA">
        <w:t>| 4.56 GPA, Valedictorian, 35 ACT, 1470 SAT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6"/>
        <w:gridCol w:w="11042"/>
      </w:tblGrid>
      <w:tr w:rsidR="005E088C" w:rsidRPr="007E24CA" w14:paraId="5798D036" w14:textId="77777777" w:rsidTr="00651756">
        <w:tc>
          <w:tcPr>
            <w:tcW w:w="926" w:type="dxa"/>
            <w:tcMar>
              <w:right w:w="216" w:type="dxa"/>
            </w:tcMar>
            <w:vAlign w:val="bottom"/>
          </w:tcPr>
          <w:p w14:paraId="56CBBC4A" w14:textId="77777777" w:rsidR="005E088C" w:rsidRPr="007E24CA" w:rsidRDefault="00075B13" w:rsidP="00075B13">
            <w:pPr>
              <w:pStyle w:val="Icons"/>
            </w:pPr>
            <w:r w:rsidRPr="007E24CA">
              <w:rPr>
                <w:noProof/>
              </w:rPr>
              <mc:AlternateContent>
                <mc:Choice Requires="wpg">
                  <w:drawing>
                    <wp:inline distT="0" distB="0" distL="0" distR="0" wp14:anchorId="72E0A033" wp14:editId="2E6EB4D9">
                      <wp:extent cx="274320" cy="274320"/>
                      <wp:effectExtent l="0" t="0" r="0" b="0"/>
                      <wp:docPr id="21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2" name="Experience icon circle" descr="Experienc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B49301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">
      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042" w:type="dxa"/>
          </w:tcPr>
          <w:p w14:paraId="61035320" w14:textId="097CA4CD" w:rsidR="005E088C" w:rsidRPr="007E24CA" w:rsidRDefault="00000000" w:rsidP="001C5AC1">
            <w:pPr>
              <w:pStyle w:val="Heading1"/>
              <w:tabs>
                <w:tab w:val="left" w:pos="9458"/>
              </w:tabs>
            </w:pPr>
            <w:sdt>
              <w:sdtPr>
                <w:alias w:val="Education:"/>
                <w:tag w:val="Education:"/>
                <w:id w:val="-2131392780"/>
                <w:placeholder>
                  <w:docPart w:val="29A7BB2D4C9643B2B9E175A07D103833"/>
                </w:placeholder>
                <w:temporary/>
                <w:showingPlcHdr/>
                <w15:appearance w15:val="hidden"/>
              </w:sdtPr>
              <w:sdtContent>
                <w:r w:rsidR="005E088C" w:rsidRPr="007E24CA">
                  <w:t>Experience</w:t>
                </w:r>
              </w:sdtContent>
            </w:sdt>
            <w:r w:rsidR="001C5AC1">
              <w:tab/>
            </w:r>
          </w:p>
        </w:tc>
      </w:tr>
    </w:tbl>
    <w:p w14:paraId="6C49253B" w14:textId="77777777" w:rsidR="00651756" w:rsidRPr="007E24CA" w:rsidRDefault="00651756" w:rsidP="00651756">
      <w:pPr>
        <w:pStyle w:val="Heading2"/>
        <w:rPr>
          <w:rStyle w:val="Emphasis"/>
        </w:rPr>
      </w:pPr>
      <w:r w:rsidRPr="007E24CA">
        <w:t xml:space="preserve">Electrical Research and Development Intern | </w:t>
      </w:r>
      <w:r w:rsidRPr="007E24CA">
        <w:rPr>
          <w:rStyle w:val="Emphasis"/>
        </w:rPr>
        <w:t xml:space="preserve">Siemens Healthineers </w:t>
      </w:r>
      <w:r w:rsidRPr="007E24CA">
        <w:t xml:space="preserve">| </w:t>
      </w:r>
      <w:r w:rsidRPr="007E24CA">
        <w:rPr>
          <w:rStyle w:val="Emphasis"/>
        </w:rPr>
        <w:t>1/2024 – 8/2024</w:t>
      </w:r>
    </w:p>
    <w:p w14:paraId="4D26421E" w14:textId="12A4AD7F" w:rsidR="00651756" w:rsidRPr="007E24CA" w:rsidRDefault="00651756" w:rsidP="007C1D3D">
      <w:pPr>
        <w:pStyle w:val="Heading2"/>
        <w:numPr>
          <w:ilvl w:val="0"/>
          <w:numId w:val="16"/>
        </w:numPr>
        <w:rPr>
          <w:rStyle w:val="Emphasis"/>
          <w:iCs w:val="0"/>
          <w:color w:val="77448B" w:themeColor="accent1"/>
          <w:sz w:val="22"/>
          <w:szCs w:val="22"/>
        </w:rPr>
      </w:pPr>
      <w:r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GUI development in Python using PySide6</w:t>
      </w:r>
      <w:r w:rsidR="00F101B0"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 xml:space="preserve"> and C# </w:t>
      </w:r>
      <w:r w:rsidR="00C2746E"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with</w:t>
      </w:r>
      <w:r w:rsidR="00F101B0"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 xml:space="preserve"> WPF</w:t>
      </w:r>
    </w:p>
    <w:p w14:paraId="4FC35223" w14:textId="3EACE23D" w:rsidR="00651756" w:rsidRPr="007E24CA" w:rsidRDefault="00651756" w:rsidP="007C1D3D">
      <w:pPr>
        <w:pStyle w:val="Heading2"/>
        <w:numPr>
          <w:ilvl w:val="0"/>
          <w:numId w:val="16"/>
        </w:numPr>
        <w:rPr>
          <w:sz w:val="22"/>
          <w:szCs w:val="22"/>
        </w:rPr>
      </w:pPr>
      <w:r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Arduino distributed system for sensor data acquisition</w:t>
      </w:r>
      <w:r w:rsidR="00C2746E"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 xml:space="preserve"> (hardware, wiring</w:t>
      </w:r>
      <w:r w:rsidR="00A65014"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, soldering</w:t>
      </w:r>
      <w:r w:rsidR="00C2746E"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, and software)</w:t>
      </w:r>
    </w:p>
    <w:p w14:paraId="1332EF5F" w14:textId="11CC23C2" w:rsidR="00651756" w:rsidRPr="007E24CA" w:rsidRDefault="00651756" w:rsidP="007C1D3D">
      <w:pPr>
        <w:pStyle w:val="Heading2"/>
        <w:numPr>
          <w:ilvl w:val="0"/>
          <w:numId w:val="16"/>
        </w:numPr>
        <w:rPr>
          <w:rStyle w:val="Emphasis"/>
          <w:iCs w:val="0"/>
          <w:color w:val="77448B" w:themeColor="accent1"/>
          <w:sz w:val="22"/>
          <w:szCs w:val="22"/>
        </w:rPr>
      </w:pPr>
      <w:r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 xml:space="preserve">CUDA/C++ research project to help scale </w:t>
      </w:r>
      <w:r w:rsidR="001964FF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processing speeds with data inflow</w:t>
      </w:r>
    </w:p>
    <w:p w14:paraId="2874AC9F" w14:textId="725146B2" w:rsidR="00651756" w:rsidRPr="007E24CA" w:rsidRDefault="00651756" w:rsidP="007C1D3D">
      <w:pPr>
        <w:pStyle w:val="Heading2"/>
        <w:numPr>
          <w:ilvl w:val="0"/>
          <w:numId w:val="16"/>
        </w:numPr>
        <w:rPr>
          <w:rStyle w:val="Emphasis"/>
          <w:iCs w:val="0"/>
          <w:color w:val="77448B" w:themeColor="accent1"/>
          <w:sz w:val="22"/>
          <w:szCs w:val="22"/>
        </w:rPr>
      </w:pPr>
      <w:r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 xml:space="preserve">C RESTful API development on </w:t>
      </w:r>
      <w:r w:rsidR="0080289B"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Zephyr RTOS</w:t>
      </w:r>
      <w:r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 xml:space="preserve"> along with Reac</w:t>
      </w:r>
      <w:r w:rsidR="00A65014"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t</w:t>
      </w:r>
      <w:r w:rsidR="0080289B"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,</w:t>
      </w:r>
      <w:r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 xml:space="preserve"> Tailwind</w:t>
      </w:r>
      <w:r w:rsidR="0080289B"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,</w:t>
      </w:r>
      <w:r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 xml:space="preserve"> and Typescript frontend</w:t>
      </w:r>
    </w:p>
    <w:p w14:paraId="2626E490" w14:textId="696A275B" w:rsidR="00D27F33" w:rsidRPr="007E24CA" w:rsidRDefault="00D27F33" w:rsidP="00651756">
      <w:pPr>
        <w:pStyle w:val="Heading2"/>
        <w:rPr>
          <w:rStyle w:val="Emphasis"/>
        </w:rPr>
      </w:pPr>
      <w:r w:rsidRPr="007E24CA">
        <w:t xml:space="preserve">Teacher’s Assistant | </w:t>
      </w:r>
      <w:r w:rsidRPr="007E24CA">
        <w:rPr>
          <w:rStyle w:val="Emphasis"/>
        </w:rPr>
        <w:t>University of Tennessee, Knoxville</w:t>
      </w:r>
      <w:r w:rsidR="006F7383" w:rsidRPr="007E24CA">
        <w:rPr>
          <w:rStyle w:val="Emphasis"/>
        </w:rPr>
        <w:t xml:space="preserve"> </w:t>
      </w:r>
      <w:r w:rsidR="003F3F93" w:rsidRPr="007E24CA">
        <w:t xml:space="preserve">| </w:t>
      </w:r>
      <w:r w:rsidR="006F7383" w:rsidRPr="007E24CA">
        <w:rPr>
          <w:rStyle w:val="Emphasis"/>
        </w:rPr>
        <w:t xml:space="preserve">8/2022 </w:t>
      </w:r>
      <w:r w:rsidR="00E36076" w:rsidRPr="007E24CA">
        <w:rPr>
          <w:rStyle w:val="Emphasis"/>
        </w:rPr>
        <w:t>–</w:t>
      </w:r>
      <w:r w:rsidR="006F7383" w:rsidRPr="007E24CA">
        <w:rPr>
          <w:rStyle w:val="Emphasis"/>
        </w:rPr>
        <w:t xml:space="preserve"> </w:t>
      </w:r>
      <w:r w:rsidR="00504772" w:rsidRPr="007E24CA">
        <w:rPr>
          <w:rStyle w:val="Emphasis"/>
        </w:rPr>
        <w:t>12/2023</w:t>
      </w:r>
    </w:p>
    <w:p w14:paraId="06622ECC" w14:textId="6197C8E2" w:rsidR="00E36076" w:rsidRPr="007E24CA" w:rsidRDefault="00E36076" w:rsidP="00E36076">
      <w:pPr>
        <w:pStyle w:val="Heading2"/>
        <w:numPr>
          <w:ilvl w:val="0"/>
          <w:numId w:val="16"/>
        </w:numPr>
        <w:rPr>
          <w:rStyle w:val="Emphasis"/>
          <w:iCs w:val="0"/>
          <w:color w:val="77448B" w:themeColor="accent1"/>
          <w:sz w:val="22"/>
          <w:szCs w:val="22"/>
        </w:rPr>
      </w:pPr>
      <w:r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 xml:space="preserve">Responsible for hosting office hours, </w:t>
      </w:r>
      <w:r w:rsidR="00A46F8D"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 xml:space="preserve">liaison between students and </w:t>
      </w:r>
      <w:r w:rsidR="001964FF"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professors</w:t>
      </w:r>
      <w:r w:rsidR="00A46F8D"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, proctoring exams, grading, and labs</w:t>
      </w:r>
    </w:p>
    <w:p w14:paraId="79023CEA" w14:textId="7115C4A0" w:rsidR="00CE7B45" w:rsidRPr="007E24CA" w:rsidRDefault="00A46F8D" w:rsidP="0080289B">
      <w:pPr>
        <w:pStyle w:val="Heading2"/>
        <w:numPr>
          <w:ilvl w:val="0"/>
          <w:numId w:val="16"/>
        </w:numPr>
        <w:rPr>
          <w:sz w:val="22"/>
          <w:szCs w:val="22"/>
        </w:rPr>
      </w:pPr>
      <w:r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TA for COSC101 (intro), COSC202 (DSA I) and C</w:t>
      </w:r>
      <w:r w:rsidR="003F3F93"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O</w:t>
      </w:r>
      <w:r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S</w:t>
      </w:r>
      <w:r w:rsidR="003F3F93"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C</w:t>
      </w:r>
      <w:r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302 (DSA II</w:t>
      </w:r>
      <w:r w:rsidR="0080289B"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)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926"/>
        <w:gridCol w:w="11042"/>
      </w:tblGrid>
      <w:tr w:rsidR="00143224" w:rsidRPr="007E24CA" w14:paraId="3DB50C50" w14:textId="77777777" w:rsidTr="00562422">
        <w:tc>
          <w:tcPr>
            <w:tcW w:w="720" w:type="dxa"/>
            <w:tcMar>
              <w:right w:w="216" w:type="dxa"/>
            </w:tcMar>
            <w:vAlign w:val="bottom"/>
          </w:tcPr>
          <w:p w14:paraId="5B6499F7" w14:textId="77777777" w:rsidR="00E74089" w:rsidRPr="007E24CA" w:rsidRDefault="00E74089" w:rsidP="00075B13">
            <w:pPr>
              <w:pStyle w:val="Icons"/>
            </w:pPr>
          </w:p>
          <w:p w14:paraId="24217266" w14:textId="7FE04FDC" w:rsidR="00143224" w:rsidRPr="007E24CA" w:rsidRDefault="00075B13" w:rsidP="00075B13">
            <w:pPr>
              <w:pStyle w:val="Icons"/>
            </w:pPr>
            <w:r w:rsidRPr="007E24CA">
              <w:rPr>
                <w:noProof/>
              </w:rPr>
              <mc:AlternateContent>
                <mc:Choice Requires="wpg">
                  <w:drawing>
                    <wp:inline distT="0" distB="0" distL="0" distR="0" wp14:anchorId="681CA718" wp14:editId="38D23120">
                      <wp:extent cx="274320" cy="274320"/>
                      <wp:effectExtent l="0" t="0" r="0" b="0"/>
                      <wp:docPr id="24" name="Skills in circle icon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5" name="Skills icon circle" descr="Skill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6" name="Skills icon symbol part 1" descr="Skill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0" h="70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3" name="Skills icon symbol part 2" descr="Skills icon symbol part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1362" h="1356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4" name="Skills icon symbol part 3" descr="Skill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640" h="662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" name="Skills icon symbol part 4" descr="Skills icon symbol part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578" h="601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C83723" id="Skills in circle icon" o:spid="_x0000_s1026" alt="Skill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">
                      <v:shape id="Skills icon circle" o:spid="_x0000_s1027" alt="Skill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kills icon symbol part 1" o:spid="_x0000_s1028" alt="Skills icon symbol part 1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" path="m35,l49,2r11,8l67,21r3,14l67,48,60,60,49,67,35,70,21,67,10,60,3,48,,35,3,21,10,10,21,2,35,xe" fillcolor="white [3212]" stroked="f" strokeweight="0">
                        <v:path arrowok="t" o:connecttype="custom" o:connectlocs="2,0;3,0;3,1;4,1;4,2;4,3;3,3;3,4;2,4;1,4;1,3;0,3;0,2;0,1;1,1;1,0;2,0" o:connectangles="0,0,0,0,0,0,0,0,0,0,0,0,0,0,0,0,0"/>
                      </v:shape>
                      <v:shape id="Skills icon symbol part 2" o:spid="_x0000_s1029" alt="Skills icon symbol part 2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Skills icon symbol part 3" o:spid="_x0000_s1030" alt="Skills icon symbol part 3" style="position:absolute;left:89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Skills icon symbol part 4" o:spid="_x0000_s1031" alt="Skills icon symbol part 4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14:paraId="322E851A" w14:textId="214EFE32" w:rsidR="00143224" w:rsidRPr="007E24CA" w:rsidRDefault="007443A2" w:rsidP="00AD6216">
            <w:pPr>
              <w:pStyle w:val="Heading1"/>
            </w:pPr>
            <w:r w:rsidRPr="007E24CA">
              <w:t>Skills and awards</w:t>
            </w:r>
          </w:p>
        </w:tc>
      </w:tr>
    </w:tbl>
    <w:tbl>
      <w:tblPr>
        <w:tblStyle w:val="TableGrid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5515"/>
        <w:gridCol w:w="5515"/>
      </w:tblGrid>
      <w:tr w:rsidR="00143224" w:rsidRPr="007E24CA" w14:paraId="765E2730" w14:textId="77777777" w:rsidTr="0085290D">
        <w:tc>
          <w:tcPr>
            <w:tcW w:w="5515" w:type="dxa"/>
          </w:tcPr>
          <w:p w14:paraId="20E2A3CB" w14:textId="224A3F11" w:rsidR="00316CE4" w:rsidRPr="007E24CA" w:rsidRDefault="0087456C" w:rsidP="00316CE4">
            <w:pPr>
              <w:pStyle w:val="ListBullet"/>
              <w:spacing w:after="80"/>
            </w:pPr>
            <w:r w:rsidRPr="007E24CA">
              <w:t>C/C++</w:t>
            </w:r>
            <w:r w:rsidR="00D0474C">
              <w:t xml:space="preserve"> and C#</w:t>
            </w:r>
          </w:p>
          <w:p w14:paraId="469DE33D" w14:textId="707A77A5" w:rsidR="00C21B78" w:rsidRPr="007E24CA" w:rsidRDefault="00B00512" w:rsidP="00C21B78">
            <w:pPr>
              <w:pStyle w:val="ListBullet"/>
              <w:spacing w:after="80"/>
            </w:pPr>
            <w:r w:rsidRPr="007E24CA">
              <w:t xml:space="preserve">Python and </w:t>
            </w:r>
            <w:r w:rsidR="00986DAB" w:rsidRPr="007E24CA">
              <w:t>Bash scripting</w:t>
            </w:r>
          </w:p>
          <w:p w14:paraId="3BB5A13B" w14:textId="77777777" w:rsidR="00F9547A" w:rsidRPr="007E24CA" w:rsidRDefault="007443A2" w:rsidP="0087456C">
            <w:pPr>
              <w:pStyle w:val="ListBullet"/>
              <w:spacing w:after="80"/>
            </w:pPr>
            <w:r w:rsidRPr="007E24CA">
              <w:t>Outstanding CS Sophomore 2023</w:t>
            </w:r>
          </w:p>
          <w:p w14:paraId="464B8501" w14:textId="68451C1C" w:rsidR="00087741" w:rsidRPr="007E24CA" w:rsidRDefault="00A56481" w:rsidP="00087741">
            <w:pPr>
              <w:pStyle w:val="ListBullet"/>
              <w:spacing w:after="80"/>
            </w:pPr>
            <w:r>
              <w:t>AWS</w:t>
            </w:r>
          </w:p>
          <w:p w14:paraId="34E74EFC" w14:textId="2D210D1E" w:rsidR="00087741" w:rsidRPr="007E24CA" w:rsidRDefault="00087741" w:rsidP="00087741">
            <w:pPr>
              <w:pStyle w:val="ListBullet"/>
              <w:spacing w:after="80"/>
            </w:pPr>
            <w:r w:rsidRPr="007E24CA">
              <w:t>Computer networking and security</w:t>
            </w:r>
          </w:p>
        </w:tc>
        <w:tc>
          <w:tcPr>
            <w:tcW w:w="5515" w:type="dxa"/>
            <w:tcMar>
              <w:left w:w="576" w:type="dxa"/>
            </w:tcMar>
          </w:tcPr>
          <w:p w14:paraId="28CDFA48" w14:textId="43A3FE3E" w:rsidR="00143224" w:rsidRPr="007E24CA" w:rsidRDefault="007C28B6" w:rsidP="00565B06">
            <w:pPr>
              <w:pStyle w:val="ListBullet"/>
              <w:spacing w:after="80"/>
            </w:pPr>
            <w:r w:rsidRPr="007E24CA">
              <w:t>Java</w:t>
            </w:r>
            <w:r w:rsidR="00D0474C">
              <w:t xml:space="preserve"> and </w:t>
            </w:r>
            <w:r w:rsidR="00B00512" w:rsidRPr="007E24CA">
              <w:t>Kotlin</w:t>
            </w:r>
          </w:p>
          <w:p w14:paraId="305C1B65" w14:textId="5792B0E1" w:rsidR="008E0C29" w:rsidRPr="007E24CA" w:rsidRDefault="009F79C0" w:rsidP="008E095D">
            <w:pPr>
              <w:pStyle w:val="ListBullet"/>
              <w:spacing w:after="80"/>
            </w:pPr>
            <w:r w:rsidRPr="007E24CA">
              <w:t>TypeScript</w:t>
            </w:r>
            <w:r w:rsidR="008E0C29" w:rsidRPr="007E24CA">
              <w:t xml:space="preserve">, </w:t>
            </w:r>
            <w:r w:rsidR="00B00512" w:rsidRPr="007E24CA">
              <w:t>CSS</w:t>
            </w:r>
            <w:r w:rsidRPr="007E24CA">
              <w:t>, React</w:t>
            </w:r>
          </w:p>
          <w:p w14:paraId="443500FE" w14:textId="77777777" w:rsidR="003F3F93" w:rsidRPr="007E24CA" w:rsidRDefault="00986DAB" w:rsidP="008E095D">
            <w:pPr>
              <w:pStyle w:val="ListBullet"/>
              <w:spacing w:after="80"/>
            </w:pPr>
            <w:r w:rsidRPr="007E24CA">
              <w:t>Golang</w:t>
            </w:r>
          </w:p>
          <w:p w14:paraId="083081C0" w14:textId="56C62E81" w:rsidR="00087741" w:rsidRPr="007E24CA" w:rsidRDefault="00A56481" w:rsidP="00087741">
            <w:pPr>
              <w:pStyle w:val="ListBullet"/>
              <w:spacing w:after="80"/>
            </w:pPr>
            <w:r>
              <w:t>SQL</w:t>
            </w:r>
          </w:p>
          <w:p w14:paraId="1363CA8C" w14:textId="2275050E" w:rsidR="00087741" w:rsidRPr="007E24CA" w:rsidRDefault="00CD1C3E" w:rsidP="00CD1C3E">
            <w:pPr>
              <w:pStyle w:val="ListBullet"/>
            </w:pPr>
            <w:r>
              <w:t>Rust</w:t>
            </w:r>
          </w:p>
        </w:tc>
      </w:tr>
    </w:tbl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925"/>
        <w:gridCol w:w="11043"/>
      </w:tblGrid>
      <w:tr w:rsidR="0084624D" w:rsidRPr="007E24CA" w14:paraId="23E85C33" w14:textId="77777777" w:rsidTr="00E1193E">
        <w:tc>
          <w:tcPr>
            <w:tcW w:w="925" w:type="dxa"/>
            <w:tcMar>
              <w:right w:w="216" w:type="dxa"/>
            </w:tcMar>
            <w:vAlign w:val="bottom"/>
          </w:tcPr>
          <w:p w14:paraId="57241530" w14:textId="306512B0" w:rsidR="0084624D" w:rsidRPr="007E24CA" w:rsidRDefault="00FA1E3F" w:rsidP="0011008C">
            <w:pPr>
              <w:pStyle w:val="Icons"/>
            </w:pPr>
            <w:r w:rsidRPr="007E24CA">
              <w:rPr>
                <w:noProof/>
              </w:rPr>
              <mc:AlternateContent>
                <mc:Choice Requires="wpg">
                  <w:drawing>
                    <wp:inline distT="0" distB="0" distL="0" distR="0" wp14:anchorId="308AB012" wp14:editId="53917CFA">
                      <wp:extent cx="274320" cy="274320"/>
                      <wp:effectExtent l="0" t="0" r="0" b="0"/>
                      <wp:docPr id="301749074" name="Activities in circle icon" descr="Activitie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91038218" name="Activities icon circle" descr="Activitie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001422775" name="Activities icon symbol part 1" descr="Activitie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3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3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7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2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2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7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3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3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7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2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2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7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99252837" name="Activities icon symbol part 2" descr="Activities icon symbol part 2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1 w 262"/>
                                    <a:gd name="T1" fmla="*/ 0 h 261"/>
                                    <a:gd name="T2" fmla="*/ 157 w 262"/>
                                    <a:gd name="T3" fmla="*/ 3 h 261"/>
                                    <a:gd name="T4" fmla="*/ 182 w 262"/>
                                    <a:gd name="T5" fmla="*/ 10 h 261"/>
                                    <a:gd name="T6" fmla="*/ 204 w 262"/>
                                    <a:gd name="T7" fmla="*/ 22 h 261"/>
                                    <a:gd name="T8" fmla="*/ 223 w 262"/>
                                    <a:gd name="T9" fmla="*/ 38 h 261"/>
                                    <a:gd name="T10" fmla="*/ 239 w 262"/>
                                    <a:gd name="T11" fmla="*/ 58 h 261"/>
                                    <a:gd name="T12" fmla="*/ 251 w 262"/>
                                    <a:gd name="T13" fmla="*/ 80 h 261"/>
                                    <a:gd name="T14" fmla="*/ 259 w 262"/>
                                    <a:gd name="T15" fmla="*/ 104 h 261"/>
                                    <a:gd name="T16" fmla="*/ 262 w 262"/>
                                    <a:gd name="T17" fmla="*/ 131 h 261"/>
                                    <a:gd name="T18" fmla="*/ 259 w 262"/>
                                    <a:gd name="T19" fmla="*/ 157 h 261"/>
                                    <a:gd name="T20" fmla="*/ 251 w 262"/>
                                    <a:gd name="T21" fmla="*/ 181 h 261"/>
                                    <a:gd name="T22" fmla="*/ 239 w 262"/>
                                    <a:gd name="T23" fmla="*/ 204 h 261"/>
                                    <a:gd name="T24" fmla="*/ 223 w 262"/>
                                    <a:gd name="T25" fmla="*/ 223 h 261"/>
                                    <a:gd name="T26" fmla="*/ 204 w 262"/>
                                    <a:gd name="T27" fmla="*/ 239 h 261"/>
                                    <a:gd name="T28" fmla="*/ 182 w 262"/>
                                    <a:gd name="T29" fmla="*/ 251 h 261"/>
                                    <a:gd name="T30" fmla="*/ 157 w 262"/>
                                    <a:gd name="T31" fmla="*/ 259 h 261"/>
                                    <a:gd name="T32" fmla="*/ 131 w 262"/>
                                    <a:gd name="T33" fmla="*/ 261 h 261"/>
                                    <a:gd name="T34" fmla="*/ 105 w 262"/>
                                    <a:gd name="T35" fmla="*/ 259 h 261"/>
                                    <a:gd name="T36" fmla="*/ 80 w 262"/>
                                    <a:gd name="T37" fmla="*/ 251 h 261"/>
                                    <a:gd name="T38" fmla="*/ 58 w 262"/>
                                    <a:gd name="T39" fmla="*/ 239 h 261"/>
                                    <a:gd name="T40" fmla="*/ 39 w 262"/>
                                    <a:gd name="T41" fmla="*/ 223 h 261"/>
                                    <a:gd name="T42" fmla="*/ 23 w 262"/>
                                    <a:gd name="T43" fmla="*/ 204 h 261"/>
                                    <a:gd name="T44" fmla="*/ 11 w 262"/>
                                    <a:gd name="T45" fmla="*/ 181 h 261"/>
                                    <a:gd name="T46" fmla="*/ 3 w 262"/>
                                    <a:gd name="T47" fmla="*/ 157 h 261"/>
                                    <a:gd name="T48" fmla="*/ 0 w 262"/>
                                    <a:gd name="T49" fmla="*/ 131 h 261"/>
                                    <a:gd name="T50" fmla="*/ 3 w 262"/>
                                    <a:gd name="T51" fmla="*/ 104 h 261"/>
                                    <a:gd name="T52" fmla="*/ 11 w 262"/>
                                    <a:gd name="T53" fmla="*/ 80 h 261"/>
                                    <a:gd name="T54" fmla="*/ 23 w 262"/>
                                    <a:gd name="T55" fmla="*/ 58 h 261"/>
                                    <a:gd name="T56" fmla="*/ 39 w 262"/>
                                    <a:gd name="T57" fmla="*/ 38 h 261"/>
                                    <a:gd name="T58" fmla="*/ 58 w 262"/>
                                    <a:gd name="T59" fmla="*/ 22 h 261"/>
                                    <a:gd name="T60" fmla="*/ 80 w 262"/>
                                    <a:gd name="T61" fmla="*/ 10 h 261"/>
                                    <a:gd name="T62" fmla="*/ 105 w 262"/>
                                    <a:gd name="T63" fmla="*/ 3 h 261"/>
                                    <a:gd name="T64" fmla="*/ 131 w 262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2" h="261">
                                      <a:moveTo>
                                        <a:pt x="131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2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9" y="104"/>
                                      </a:lnTo>
                                      <a:lnTo>
                                        <a:pt x="262" y="131"/>
                                      </a:lnTo>
                                      <a:lnTo>
                                        <a:pt x="259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2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1" y="261"/>
                                      </a:lnTo>
                                      <a:lnTo>
                                        <a:pt x="105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9" y="223"/>
                                      </a:lnTo>
                                      <a:lnTo>
                                        <a:pt x="23" y="204"/>
                                      </a:lnTo>
                                      <a:lnTo>
                                        <a:pt x="11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3" y="58"/>
                                      </a:lnTo>
                                      <a:lnTo>
                                        <a:pt x="39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5" y="3"/>
                                      </a:lnTo>
                                      <a:lnTo>
                                        <a:pt x="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41330721" name="Activities icon symbol part 3" descr="Activitie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5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4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4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8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3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3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8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2ADC71" id="Activities in circle icon" o:spid="_x0000_s1026" alt="Activitie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">
                      <v:shape id="Activities icon circle" o:spid="_x0000_s1027" alt="Activitie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Activities icon symbol part 1" o:spid="_x0000_s1028" alt="Activities icon symbol part 1" style="position:absolute;left:56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" path="m130,r27,3l181,10r22,12l223,38r16,20l251,80r7,24l261,131r-3,26l251,181r-12,23l223,223r-20,16l181,251r-24,8l130,261r-26,-2l80,251,57,239,38,223,22,204,10,181,2,157,,131,2,104,10,80,22,58,38,38,57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2" o:spid="_x0000_s1029" alt="Activities icon symbol part 2" style="position:absolute;left:80;top:80;width:14;height:13;visibility:visible;mso-wrap-style:square;v-text-anchor:top" coordsize="262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" path="m131,r26,3l182,10r22,12l223,38r16,20l251,80r8,24l262,131r-3,26l251,181r-12,23l223,223r-19,16l182,251r-25,8l131,261r-26,-2l80,251,58,239,39,223,23,204,11,181,3,157,,131,3,104,11,80,23,58,39,38,58,22,80,10,105,3,131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3" o:spid="_x0000_s1030" alt="Activities icon symbol part 3" style="position:absolute;left:105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" path="m130,r27,3l181,10r23,12l223,38r16,20l251,80r7,24l261,131r-3,26l251,181r-12,23l223,223r-19,16l181,251r-24,8l130,261r-26,-2l80,251,58,239,38,223,22,204,10,181,3,157,,131,3,104,10,80,22,58,38,38,58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043" w:type="dxa"/>
          </w:tcPr>
          <w:p w14:paraId="1E4DA60F" w14:textId="3643AFEF" w:rsidR="0084624D" w:rsidRPr="007E24CA" w:rsidRDefault="0084624D" w:rsidP="0011008C">
            <w:pPr>
              <w:pStyle w:val="Heading1"/>
            </w:pPr>
            <w:r w:rsidRPr="007E24CA">
              <w:t>Projects</w:t>
            </w:r>
          </w:p>
        </w:tc>
      </w:tr>
    </w:tbl>
    <w:p w14:paraId="7667B339" w14:textId="28598F29" w:rsidR="003E23CF" w:rsidRPr="007E24CA" w:rsidRDefault="00185B07" w:rsidP="003E23CF">
      <w:pPr>
        <w:pStyle w:val="Heading2"/>
        <w:rPr>
          <w:rStyle w:val="Emphasis"/>
        </w:rPr>
      </w:pPr>
      <w:r>
        <w:t>OpenTicket (Group Project)</w:t>
      </w:r>
      <w:r w:rsidR="003E23CF" w:rsidRPr="007E24CA">
        <w:t xml:space="preserve"> | </w:t>
      </w:r>
      <w:r w:rsidR="003E23CF">
        <w:rPr>
          <w:rStyle w:val="Emphasis"/>
        </w:rPr>
        <w:t>5</w:t>
      </w:r>
      <w:r w:rsidR="003E23CF" w:rsidRPr="007E24CA">
        <w:rPr>
          <w:rStyle w:val="Emphasis"/>
        </w:rPr>
        <w:t>/202</w:t>
      </w:r>
      <w:r w:rsidR="003E23CF">
        <w:rPr>
          <w:rStyle w:val="Emphasis"/>
        </w:rPr>
        <w:t>5</w:t>
      </w:r>
      <w:r w:rsidR="003E23CF" w:rsidRPr="007E24CA">
        <w:rPr>
          <w:rStyle w:val="Emphasis"/>
        </w:rPr>
        <w:t xml:space="preserve"> </w:t>
      </w:r>
      <w:r w:rsidR="003E23CF" w:rsidRPr="007E24CA">
        <w:t>|</w:t>
      </w:r>
      <w:r w:rsidR="003E23CF" w:rsidRPr="007E24CA">
        <w:rPr>
          <w:rStyle w:val="Emphasis"/>
        </w:rPr>
        <w:t xml:space="preserve"> Golang, React </w:t>
      </w:r>
      <w:r w:rsidR="003E23CF">
        <w:rPr>
          <w:rStyle w:val="Emphasis"/>
        </w:rPr>
        <w:t>T</w:t>
      </w:r>
      <w:r w:rsidR="003E23CF" w:rsidRPr="007E24CA">
        <w:rPr>
          <w:rStyle w:val="Emphasis"/>
        </w:rPr>
        <w:t>ypescript), SQL, AWS CDK, Solidity</w:t>
      </w:r>
    </w:p>
    <w:p w14:paraId="0353803B" w14:textId="77777777" w:rsidR="003E23CF" w:rsidRPr="007E24CA" w:rsidRDefault="003E23CF" w:rsidP="003E23CF">
      <w:pPr>
        <w:pStyle w:val="ListBullet"/>
        <w:rPr>
          <w:rStyle w:val="Emphasis"/>
        </w:rPr>
      </w:pPr>
      <w:r w:rsidRPr="007E24CA">
        <w:rPr>
          <w:rStyle w:val="Emphasis"/>
          <w:sz w:val="22"/>
        </w:rPr>
        <w:t>Go backend that interfaces with Postgres Amazon RDS on a VPC using Lambda functions</w:t>
      </w:r>
    </w:p>
    <w:p w14:paraId="356B07EA" w14:textId="77777777" w:rsidR="003E23CF" w:rsidRPr="007E24CA" w:rsidRDefault="003E23CF" w:rsidP="003E23CF">
      <w:pPr>
        <w:pStyle w:val="ListBullet"/>
        <w:rPr>
          <w:rStyle w:val="Emphasis"/>
        </w:rPr>
      </w:pPr>
      <w:r w:rsidRPr="007E24CA">
        <w:rPr>
          <w:rStyle w:val="Emphasis"/>
          <w:sz w:val="22"/>
        </w:rPr>
        <w:t xml:space="preserve">Solidity contract to </w:t>
      </w:r>
      <w:r>
        <w:rPr>
          <w:rStyle w:val="Emphasis"/>
          <w:sz w:val="22"/>
        </w:rPr>
        <w:t>handle</w:t>
      </w:r>
      <w:r w:rsidRPr="007E24CA">
        <w:rPr>
          <w:rStyle w:val="Emphasis"/>
          <w:sz w:val="22"/>
        </w:rPr>
        <w:t xml:space="preserve"> ticketing and tracking</w:t>
      </w:r>
    </w:p>
    <w:p w14:paraId="6FA70B41" w14:textId="05F02A8B" w:rsidR="003E23CF" w:rsidRPr="003E23CF" w:rsidRDefault="003E23CF" w:rsidP="00452F5F">
      <w:pPr>
        <w:pStyle w:val="ListBullet"/>
        <w:rPr>
          <w:iCs/>
          <w:sz w:val="26"/>
        </w:rPr>
      </w:pPr>
      <w:r w:rsidRPr="007E24CA">
        <w:rPr>
          <w:rStyle w:val="Emphasis"/>
          <w:sz w:val="22"/>
        </w:rPr>
        <w:t>React frontend using typescript with dynamic.xyz authentication provider and Coinbase API helpers for conversion</w:t>
      </w:r>
    </w:p>
    <w:p w14:paraId="35CB51D4" w14:textId="0ED5D7D0" w:rsidR="00452F5F" w:rsidRDefault="00185B07" w:rsidP="00452F5F">
      <w:pPr>
        <w:pStyle w:val="Heading2"/>
        <w:rPr>
          <w:rStyle w:val="Emphasis"/>
        </w:rPr>
      </w:pPr>
      <w:r>
        <w:t>Rdiff</w:t>
      </w:r>
      <w:r w:rsidRPr="007E24CA">
        <w:t xml:space="preserve"> </w:t>
      </w:r>
      <w:r>
        <w:t xml:space="preserve">(Personal Project) </w:t>
      </w:r>
      <w:r w:rsidR="00285E26" w:rsidRPr="007E24CA">
        <w:t xml:space="preserve">| </w:t>
      </w:r>
      <w:r w:rsidR="003E23CF">
        <w:rPr>
          <w:rStyle w:val="Emphasis"/>
        </w:rPr>
        <w:t>4</w:t>
      </w:r>
      <w:r w:rsidR="00E74089" w:rsidRPr="007E24CA">
        <w:rPr>
          <w:rStyle w:val="Emphasis"/>
        </w:rPr>
        <w:t>/202</w:t>
      </w:r>
      <w:r w:rsidR="003E23CF">
        <w:rPr>
          <w:rStyle w:val="Emphasis"/>
        </w:rPr>
        <w:t>5</w:t>
      </w:r>
      <w:r w:rsidR="00FD7908" w:rsidRPr="007E24CA">
        <w:rPr>
          <w:rStyle w:val="Emphasis"/>
        </w:rPr>
        <w:t xml:space="preserve"> </w:t>
      </w:r>
      <w:r w:rsidR="00637411" w:rsidRPr="007E24CA">
        <w:t>|</w:t>
      </w:r>
      <w:r w:rsidR="00FD7908" w:rsidRPr="007E24CA">
        <w:rPr>
          <w:rStyle w:val="Emphasis"/>
        </w:rPr>
        <w:t xml:space="preserve"> </w:t>
      </w:r>
      <w:r>
        <w:rPr>
          <w:rStyle w:val="Emphasis"/>
        </w:rPr>
        <w:t>Rust</w:t>
      </w:r>
    </w:p>
    <w:p w14:paraId="42051ACE" w14:textId="69676F1B" w:rsidR="00CD1C3E" w:rsidRPr="007E24CA" w:rsidRDefault="00185B07" w:rsidP="00CD1C3E">
      <w:pPr>
        <w:pStyle w:val="ListBullet"/>
        <w:rPr>
          <w:rStyle w:val="Emphasis"/>
        </w:rPr>
      </w:pPr>
      <w:r>
        <w:rPr>
          <w:rStyle w:val="Emphasis"/>
          <w:sz w:val="22"/>
        </w:rPr>
        <w:t xml:space="preserve">Rust </w:t>
      </w:r>
      <w:r w:rsidR="00CD1C3E">
        <w:rPr>
          <w:rStyle w:val="Emphasis"/>
          <w:sz w:val="22"/>
        </w:rPr>
        <w:t>terminal user interface to show the differences between two files with syntax highlighting</w:t>
      </w:r>
    </w:p>
    <w:p w14:paraId="6AB55D0A" w14:textId="6E7CAB78" w:rsidR="00B00512" w:rsidRPr="007E24CA" w:rsidRDefault="00185B07" w:rsidP="00B00512">
      <w:pPr>
        <w:pStyle w:val="Heading2"/>
        <w:rPr>
          <w:rStyle w:val="Emphasis"/>
        </w:rPr>
      </w:pPr>
      <w:r>
        <w:t xml:space="preserve">Digital Dash (Personal Project) </w:t>
      </w:r>
      <w:r w:rsidR="00B00512" w:rsidRPr="007E24CA">
        <w:t xml:space="preserve">| </w:t>
      </w:r>
      <w:r w:rsidR="00B00512" w:rsidRPr="007E24CA">
        <w:rPr>
          <w:rStyle w:val="Emphasis"/>
        </w:rPr>
        <w:t xml:space="preserve">12/2024 </w:t>
      </w:r>
      <w:r w:rsidR="00B00512" w:rsidRPr="007E24CA">
        <w:t>|</w:t>
      </w:r>
      <w:r w:rsidR="00B00512" w:rsidRPr="007E24CA">
        <w:rPr>
          <w:rStyle w:val="Emphasis"/>
        </w:rPr>
        <w:t xml:space="preserve"> Go</w:t>
      </w:r>
      <w:r w:rsidR="00725CBF" w:rsidRPr="007E24CA">
        <w:rPr>
          <w:rStyle w:val="Emphasis"/>
        </w:rPr>
        <w:t>lang</w:t>
      </w:r>
      <w:r w:rsidR="00B00512" w:rsidRPr="007E24CA">
        <w:rPr>
          <w:rStyle w:val="Emphasis"/>
        </w:rPr>
        <w:t xml:space="preserve"> and Kotlin</w:t>
      </w:r>
    </w:p>
    <w:p w14:paraId="11E0FD79" w14:textId="5054A808" w:rsidR="00E102C8" w:rsidRPr="00E102C8" w:rsidRDefault="009256E3" w:rsidP="00B00512">
      <w:pPr>
        <w:pStyle w:val="ListBullet"/>
        <w:rPr>
          <w:rStyle w:val="Emphasis"/>
        </w:rPr>
      </w:pPr>
      <w:r w:rsidRPr="007E24CA">
        <w:rPr>
          <w:rStyle w:val="Emphasis"/>
          <w:sz w:val="22"/>
        </w:rPr>
        <w:t xml:space="preserve">Go backend that runs on a </w:t>
      </w:r>
      <w:r w:rsidR="00E102C8">
        <w:rPr>
          <w:rStyle w:val="Emphasis"/>
          <w:sz w:val="22"/>
        </w:rPr>
        <w:t>R</w:t>
      </w:r>
      <w:r w:rsidRPr="007E24CA">
        <w:rPr>
          <w:rStyle w:val="Emphasis"/>
          <w:sz w:val="22"/>
        </w:rPr>
        <w:t xml:space="preserve">aspberry </w:t>
      </w:r>
      <w:r w:rsidR="00E102C8">
        <w:rPr>
          <w:rStyle w:val="Emphasis"/>
          <w:sz w:val="22"/>
        </w:rPr>
        <w:t>P</w:t>
      </w:r>
      <w:r w:rsidRPr="007E24CA">
        <w:rPr>
          <w:rStyle w:val="Emphasis"/>
          <w:sz w:val="22"/>
        </w:rPr>
        <w:t>i and serves up car sensor data across Bluetooth from the OBD-II port</w:t>
      </w:r>
    </w:p>
    <w:p w14:paraId="17D46644" w14:textId="71911DC7" w:rsidR="00F15FE0" w:rsidRPr="00E102C8" w:rsidRDefault="00585520" w:rsidP="00E102C8">
      <w:pPr>
        <w:pStyle w:val="ListBullet"/>
        <w:rPr>
          <w:iCs/>
          <w:sz w:val="26"/>
        </w:rPr>
      </w:pPr>
      <w:r w:rsidRPr="007E24CA">
        <w:rPr>
          <w:rStyle w:val="Emphasis"/>
          <w:sz w:val="22"/>
        </w:rPr>
        <w:t>Android native app to receive and show data written in Kotlin</w:t>
      </w:r>
    </w:p>
    <w:sectPr w:rsidR="00F15FE0" w:rsidRPr="00E102C8" w:rsidSect="0084624D">
      <w:footerReference w:type="default" r:id="rId14"/>
      <w:headerReference w:type="first" r:id="rId15"/>
      <w:pgSz w:w="12240" w:h="15840" w:code="1"/>
      <w:pgMar w:top="245" w:right="245" w:bottom="245" w:left="965" w:header="432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635A4" w14:textId="77777777" w:rsidR="00BF00C4" w:rsidRDefault="00BF00C4" w:rsidP="00F534FB">
      <w:pPr>
        <w:spacing w:after="0"/>
      </w:pPr>
      <w:r>
        <w:separator/>
      </w:r>
    </w:p>
  </w:endnote>
  <w:endnote w:type="continuationSeparator" w:id="0">
    <w:p w14:paraId="7C125B16" w14:textId="77777777" w:rsidR="00BF00C4" w:rsidRDefault="00BF00C4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63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2F95CA" w14:textId="77777777" w:rsidR="00056FE7" w:rsidRDefault="00056F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6CE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555BC" w14:textId="77777777" w:rsidR="00BF00C4" w:rsidRDefault="00BF00C4" w:rsidP="00F534FB">
      <w:pPr>
        <w:spacing w:after="0"/>
      </w:pPr>
      <w:r>
        <w:separator/>
      </w:r>
    </w:p>
  </w:footnote>
  <w:footnote w:type="continuationSeparator" w:id="0">
    <w:p w14:paraId="442B4E47" w14:textId="77777777" w:rsidR="00BF00C4" w:rsidRDefault="00BF00C4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790E3" w14:textId="27A4685B" w:rsidR="005324B1" w:rsidRDefault="005324B1" w:rsidP="001C0ED4">
    <w:pPr>
      <w:pStyle w:val="Header"/>
      <w:tabs>
        <w:tab w:val="left" w:pos="1703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77448B" w:themeColor="accent1"/>
      </w:rPr>
    </w:lvl>
  </w:abstractNum>
  <w:abstractNum w:abstractNumId="9" w15:restartNumberingAfterBreak="0">
    <w:nsid w:val="FFFFFF89"/>
    <w:multiLevelType w:val="singleLevel"/>
    <w:tmpl w:val="DA9414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</w:abstractNum>
  <w:abstractNum w:abstractNumId="10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77448B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1D36168"/>
    <w:multiLevelType w:val="multilevel"/>
    <w:tmpl w:val="23CC923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77448B" w:themeColor="accent1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0E0A80"/>
    <w:multiLevelType w:val="hybridMultilevel"/>
    <w:tmpl w:val="8BBC1EBC"/>
    <w:lvl w:ilvl="0" w:tplc="DF4E7492">
      <w:start w:val="61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511589">
    <w:abstractNumId w:val="9"/>
  </w:num>
  <w:num w:numId="2" w16cid:durableId="1055470151">
    <w:abstractNumId w:val="9"/>
    <w:lvlOverride w:ilvl="0">
      <w:startOverride w:val="1"/>
    </w:lvlOverride>
  </w:num>
  <w:num w:numId="3" w16cid:durableId="1184124508">
    <w:abstractNumId w:val="10"/>
  </w:num>
  <w:num w:numId="4" w16cid:durableId="631523370">
    <w:abstractNumId w:val="13"/>
  </w:num>
  <w:num w:numId="5" w16cid:durableId="709649215">
    <w:abstractNumId w:val="8"/>
  </w:num>
  <w:num w:numId="6" w16cid:durableId="1185627813">
    <w:abstractNumId w:val="7"/>
  </w:num>
  <w:num w:numId="7" w16cid:durableId="134376719">
    <w:abstractNumId w:val="6"/>
  </w:num>
  <w:num w:numId="8" w16cid:durableId="1168520269">
    <w:abstractNumId w:val="5"/>
  </w:num>
  <w:num w:numId="9" w16cid:durableId="306740235">
    <w:abstractNumId w:val="4"/>
  </w:num>
  <w:num w:numId="10" w16cid:durableId="2102219882">
    <w:abstractNumId w:val="3"/>
  </w:num>
  <w:num w:numId="11" w16cid:durableId="1117601380">
    <w:abstractNumId w:val="2"/>
  </w:num>
  <w:num w:numId="12" w16cid:durableId="181169579">
    <w:abstractNumId w:val="1"/>
  </w:num>
  <w:num w:numId="13" w16cid:durableId="1002199759">
    <w:abstractNumId w:val="0"/>
  </w:num>
  <w:num w:numId="14" w16cid:durableId="691077547">
    <w:abstractNumId w:val="12"/>
  </w:num>
  <w:num w:numId="15" w16cid:durableId="385104868">
    <w:abstractNumId w:val="11"/>
  </w:num>
  <w:num w:numId="16" w16cid:durableId="7533626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E04"/>
    <w:rsid w:val="00002750"/>
    <w:rsid w:val="00004D4E"/>
    <w:rsid w:val="000055BF"/>
    <w:rsid w:val="00011895"/>
    <w:rsid w:val="00013818"/>
    <w:rsid w:val="00014A3F"/>
    <w:rsid w:val="00024730"/>
    <w:rsid w:val="000348ED"/>
    <w:rsid w:val="00040CF1"/>
    <w:rsid w:val="0004158B"/>
    <w:rsid w:val="00051DFD"/>
    <w:rsid w:val="00056FE7"/>
    <w:rsid w:val="000570FF"/>
    <w:rsid w:val="00057244"/>
    <w:rsid w:val="00061C1E"/>
    <w:rsid w:val="0006454B"/>
    <w:rsid w:val="00067F2B"/>
    <w:rsid w:val="00075B13"/>
    <w:rsid w:val="00076D15"/>
    <w:rsid w:val="00082869"/>
    <w:rsid w:val="00087741"/>
    <w:rsid w:val="00092692"/>
    <w:rsid w:val="00096203"/>
    <w:rsid w:val="000A0229"/>
    <w:rsid w:val="000C5F8F"/>
    <w:rsid w:val="000E24AC"/>
    <w:rsid w:val="000E4A73"/>
    <w:rsid w:val="000E5E42"/>
    <w:rsid w:val="000E6149"/>
    <w:rsid w:val="000F79EA"/>
    <w:rsid w:val="00131A17"/>
    <w:rsid w:val="00134F92"/>
    <w:rsid w:val="00137DC1"/>
    <w:rsid w:val="00143224"/>
    <w:rsid w:val="001447C4"/>
    <w:rsid w:val="00145B33"/>
    <w:rsid w:val="001468F3"/>
    <w:rsid w:val="00152C3A"/>
    <w:rsid w:val="0015307E"/>
    <w:rsid w:val="001539C4"/>
    <w:rsid w:val="00162BEE"/>
    <w:rsid w:val="00171E1B"/>
    <w:rsid w:val="00182F07"/>
    <w:rsid w:val="001858BD"/>
    <w:rsid w:val="00185B07"/>
    <w:rsid w:val="00192573"/>
    <w:rsid w:val="00194A3D"/>
    <w:rsid w:val="001964FF"/>
    <w:rsid w:val="00197261"/>
    <w:rsid w:val="001A2A99"/>
    <w:rsid w:val="001A4F7E"/>
    <w:rsid w:val="001A6641"/>
    <w:rsid w:val="001B0811"/>
    <w:rsid w:val="001B3B5F"/>
    <w:rsid w:val="001B720C"/>
    <w:rsid w:val="001C0DEE"/>
    <w:rsid w:val="001C0ED4"/>
    <w:rsid w:val="001C3957"/>
    <w:rsid w:val="001C46E5"/>
    <w:rsid w:val="001C582E"/>
    <w:rsid w:val="001C5AC1"/>
    <w:rsid w:val="001D5AAF"/>
    <w:rsid w:val="001E08A4"/>
    <w:rsid w:val="001E3570"/>
    <w:rsid w:val="0020735F"/>
    <w:rsid w:val="002146F8"/>
    <w:rsid w:val="0021476B"/>
    <w:rsid w:val="00215593"/>
    <w:rsid w:val="00215A90"/>
    <w:rsid w:val="00217047"/>
    <w:rsid w:val="00217917"/>
    <w:rsid w:val="00227100"/>
    <w:rsid w:val="002372E8"/>
    <w:rsid w:val="0023768B"/>
    <w:rsid w:val="00244ACF"/>
    <w:rsid w:val="0025163F"/>
    <w:rsid w:val="00254330"/>
    <w:rsid w:val="00256023"/>
    <w:rsid w:val="00260F01"/>
    <w:rsid w:val="002620AF"/>
    <w:rsid w:val="00275C94"/>
    <w:rsid w:val="00277638"/>
    <w:rsid w:val="00280B9B"/>
    <w:rsid w:val="0028164F"/>
    <w:rsid w:val="002823BE"/>
    <w:rsid w:val="002824F5"/>
    <w:rsid w:val="00285E26"/>
    <w:rsid w:val="00297ED0"/>
    <w:rsid w:val="002A4EDA"/>
    <w:rsid w:val="002A6CA6"/>
    <w:rsid w:val="002B01E3"/>
    <w:rsid w:val="002B3FC8"/>
    <w:rsid w:val="002C0634"/>
    <w:rsid w:val="002D7712"/>
    <w:rsid w:val="002E2CD9"/>
    <w:rsid w:val="002F10E7"/>
    <w:rsid w:val="002F69E4"/>
    <w:rsid w:val="00300A98"/>
    <w:rsid w:val="0030724A"/>
    <w:rsid w:val="00310BB1"/>
    <w:rsid w:val="00316CE4"/>
    <w:rsid w:val="00323C3F"/>
    <w:rsid w:val="003279A4"/>
    <w:rsid w:val="0033296E"/>
    <w:rsid w:val="00337114"/>
    <w:rsid w:val="00341D70"/>
    <w:rsid w:val="0035004C"/>
    <w:rsid w:val="003555A4"/>
    <w:rsid w:val="003571C8"/>
    <w:rsid w:val="003574ED"/>
    <w:rsid w:val="0036062D"/>
    <w:rsid w:val="003630BD"/>
    <w:rsid w:val="00370B01"/>
    <w:rsid w:val="00383057"/>
    <w:rsid w:val="00393F6C"/>
    <w:rsid w:val="0039703C"/>
    <w:rsid w:val="003974BB"/>
    <w:rsid w:val="003A091E"/>
    <w:rsid w:val="003A74DE"/>
    <w:rsid w:val="003B3F8C"/>
    <w:rsid w:val="003B7413"/>
    <w:rsid w:val="003E23CF"/>
    <w:rsid w:val="003E5D64"/>
    <w:rsid w:val="003F3F93"/>
    <w:rsid w:val="00403149"/>
    <w:rsid w:val="004037EF"/>
    <w:rsid w:val="00405BAD"/>
    <w:rsid w:val="00406E04"/>
    <w:rsid w:val="004113D8"/>
    <w:rsid w:val="004152BE"/>
    <w:rsid w:val="00416463"/>
    <w:rsid w:val="00423827"/>
    <w:rsid w:val="00437B8B"/>
    <w:rsid w:val="0045018F"/>
    <w:rsid w:val="00452F5F"/>
    <w:rsid w:val="00456559"/>
    <w:rsid w:val="00465113"/>
    <w:rsid w:val="00467F3F"/>
    <w:rsid w:val="004727C2"/>
    <w:rsid w:val="00476144"/>
    <w:rsid w:val="00487304"/>
    <w:rsid w:val="004915EA"/>
    <w:rsid w:val="004A21BC"/>
    <w:rsid w:val="004A4493"/>
    <w:rsid w:val="004A5289"/>
    <w:rsid w:val="004B0102"/>
    <w:rsid w:val="004B2B4F"/>
    <w:rsid w:val="004B6A2A"/>
    <w:rsid w:val="004C0172"/>
    <w:rsid w:val="004C1AF6"/>
    <w:rsid w:val="004C389B"/>
    <w:rsid w:val="004C5C49"/>
    <w:rsid w:val="004D0521"/>
    <w:rsid w:val="004D128F"/>
    <w:rsid w:val="004D3EB1"/>
    <w:rsid w:val="004D465D"/>
    <w:rsid w:val="004E2794"/>
    <w:rsid w:val="004E77A5"/>
    <w:rsid w:val="004F1057"/>
    <w:rsid w:val="004F199F"/>
    <w:rsid w:val="00504772"/>
    <w:rsid w:val="00506B1A"/>
    <w:rsid w:val="005106C0"/>
    <w:rsid w:val="005247B7"/>
    <w:rsid w:val="0053156A"/>
    <w:rsid w:val="005324B1"/>
    <w:rsid w:val="005372FA"/>
    <w:rsid w:val="00541F48"/>
    <w:rsid w:val="00556337"/>
    <w:rsid w:val="005611C3"/>
    <w:rsid w:val="00562422"/>
    <w:rsid w:val="00565B06"/>
    <w:rsid w:val="00574328"/>
    <w:rsid w:val="00575C01"/>
    <w:rsid w:val="00581515"/>
    <w:rsid w:val="00582623"/>
    <w:rsid w:val="005826C2"/>
    <w:rsid w:val="00585520"/>
    <w:rsid w:val="0059085F"/>
    <w:rsid w:val="005A459B"/>
    <w:rsid w:val="005A6911"/>
    <w:rsid w:val="005A74EC"/>
    <w:rsid w:val="005A7F9A"/>
    <w:rsid w:val="005B3D67"/>
    <w:rsid w:val="005B437C"/>
    <w:rsid w:val="005C1099"/>
    <w:rsid w:val="005D0108"/>
    <w:rsid w:val="005E088C"/>
    <w:rsid w:val="005E6E43"/>
    <w:rsid w:val="005F4455"/>
    <w:rsid w:val="006104FF"/>
    <w:rsid w:val="006134BC"/>
    <w:rsid w:val="00614B7C"/>
    <w:rsid w:val="00615095"/>
    <w:rsid w:val="006173A6"/>
    <w:rsid w:val="0062239B"/>
    <w:rsid w:val="00622FEB"/>
    <w:rsid w:val="00625B8A"/>
    <w:rsid w:val="00637411"/>
    <w:rsid w:val="00642C25"/>
    <w:rsid w:val="00644D4E"/>
    <w:rsid w:val="006464AD"/>
    <w:rsid w:val="00646D01"/>
    <w:rsid w:val="00646D1B"/>
    <w:rsid w:val="00651756"/>
    <w:rsid w:val="006554AC"/>
    <w:rsid w:val="00661A6D"/>
    <w:rsid w:val="00663536"/>
    <w:rsid w:val="006648D4"/>
    <w:rsid w:val="00666027"/>
    <w:rsid w:val="00673F18"/>
    <w:rsid w:val="00676CEB"/>
    <w:rsid w:val="00683A86"/>
    <w:rsid w:val="00692F2D"/>
    <w:rsid w:val="0069300B"/>
    <w:rsid w:val="006A4778"/>
    <w:rsid w:val="006A4C72"/>
    <w:rsid w:val="006A5AC4"/>
    <w:rsid w:val="006D65F8"/>
    <w:rsid w:val="006F307D"/>
    <w:rsid w:val="006F4D23"/>
    <w:rsid w:val="006F7383"/>
    <w:rsid w:val="007175B9"/>
    <w:rsid w:val="007215A9"/>
    <w:rsid w:val="007253E8"/>
    <w:rsid w:val="00725CBF"/>
    <w:rsid w:val="00727F0C"/>
    <w:rsid w:val="00735140"/>
    <w:rsid w:val="0073645E"/>
    <w:rsid w:val="007366E5"/>
    <w:rsid w:val="0073672F"/>
    <w:rsid w:val="00743629"/>
    <w:rsid w:val="007443A2"/>
    <w:rsid w:val="00745196"/>
    <w:rsid w:val="007459E8"/>
    <w:rsid w:val="00747824"/>
    <w:rsid w:val="00755346"/>
    <w:rsid w:val="00757E4B"/>
    <w:rsid w:val="00766CAD"/>
    <w:rsid w:val="00776E3A"/>
    <w:rsid w:val="007771EB"/>
    <w:rsid w:val="00782C10"/>
    <w:rsid w:val="007850D1"/>
    <w:rsid w:val="007857C8"/>
    <w:rsid w:val="00785FEB"/>
    <w:rsid w:val="00785FF6"/>
    <w:rsid w:val="00790E98"/>
    <w:rsid w:val="007A0F44"/>
    <w:rsid w:val="007A729F"/>
    <w:rsid w:val="007A759A"/>
    <w:rsid w:val="007B3F4F"/>
    <w:rsid w:val="007C0E0E"/>
    <w:rsid w:val="007C153D"/>
    <w:rsid w:val="007C1D3D"/>
    <w:rsid w:val="007C28B6"/>
    <w:rsid w:val="007C333C"/>
    <w:rsid w:val="007C34A8"/>
    <w:rsid w:val="007C70EC"/>
    <w:rsid w:val="007E0945"/>
    <w:rsid w:val="007E24CA"/>
    <w:rsid w:val="007E6A83"/>
    <w:rsid w:val="007E7052"/>
    <w:rsid w:val="007F1B5E"/>
    <w:rsid w:val="007F71A4"/>
    <w:rsid w:val="0080289B"/>
    <w:rsid w:val="008030EE"/>
    <w:rsid w:val="00812148"/>
    <w:rsid w:val="00814B43"/>
    <w:rsid w:val="00814FA5"/>
    <w:rsid w:val="0083016A"/>
    <w:rsid w:val="0084624D"/>
    <w:rsid w:val="00846AAE"/>
    <w:rsid w:val="0085290D"/>
    <w:rsid w:val="00867081"/>
    <w:rsid w:val="0087456C"/>
    <w:rsid w:val="00877596"/>
    <w:rsid w:val="008844DA"/>
    <w:rsid w:val="008978E8"/>
    <w:rsid w:val="008A02C4"/>
    <w:rsid w:val="008A3A51"/>
    <w:rsid w:val="008A3E57"/>
    <w:rsid w:val="008A49A0"/>
    <w:rsid w:val="008A6538"/>
    <w:rsid w:val="008C12BA"/>
    <w:rsid w:val="008C4DA8"/>
    <w:rsid w:val="008D37FB"/>
    <w:rsid w:val="008D4FC8"/>
    <w:rsid w:val="008D5A80"/>
    <w:rsid w:val="008E095D"/>
    <w:rsid w:val="008E0C29"/>
    <w:rsid w:val="008E0E94"/>
    <w:rsid w:val="008E5483"/>
    <w:rsid w:val="008E6496"/>
    <w:rsid w:val="008E704B"/>
    <w:rsid w:val="008F4532"/>
    <w:rsid w:val="008F7D00"/>
    <w:rsid w:val="009250B8"/>
    <w:rsid w:val="009256E3"/>
    <w:rsid w:val="00933CCA"/>
    <w:rsid w:val="0093795C"/>
    <w:rsid w:val="009411E8"/>
    <w:rsid w:val="00952C89"/>
    <w:rsid w:val="009540F4"/>
    <w:rsid w:val="00956B75"/>
    <w:rsid w:val="00970DBA"/>
    <w:rsid w:val="00971AAD"/>
    <w:rsid w:val="009722E0"/>
    <w:rsid w:val="00974231"/>
    <w:rsid w:val="00983B6B"/>
    <w:rsid w:val="00986DAB"/>
    <w:rsid w:val="009918BB"/>
    <w:rsid w:val="009931F7"/>
    <w:rsid w:val="00994768"/>
    <w:rsid w:val="00996821"/>
    <w:rsid w:val="009A3F4C"/>
    <w:rsid w:val="009B4952"/>
    <w:rsid w:val="009C2956"/>
    <w:rsid w:val="009C63EE"/>
    <w:rsid w:val="009D0878"/>
    <w:rsid w:val="009D20F2"/>
    <w:rsid w:val="009D449D"/>
    <w:rsid w:val="009E0D62"/>
    <w:rsid w:val="009E62E6"/>
    <w:rsid w:val="009E65EC"/>
    <w:rsid w:val="009F2058"/>
    <w:rsid w:val="009F391D"/>
    <w:rsid w:val="009F79C0"/>
    <w:rsid w:val="00A1144C"/>
    <w:rsid w:val="00A1329C"/>
    <w:rsid w:val="00A225BC"/>
    <w:rsid w:val="00A25023"/>
    <w:rsid w:val="00A2760D"/>
    <w:rsid w:val="00A411AF"/>
    <w:rsid w:val="00A42CE4"/>
    <w:rsid w:val="00A46F8D"/>
    <w:rsid w:val="00A501B0"/>
    <w:rsid w:val="00A56481"/>
    <w:rsid w:val="00A56B81"/>
    <w:rsid w:val="00A6314E"/>
    <w:rsid w:val="00A65014"/>
    <w:rsid w:val="00A77B4D"/>
    <w:rsid w:val="00A8052D"/>
    <w:rsid w:val="00A8131A"/>
    <w:rsid w:val="00A83AF3"/>
    <w:rsid w:val="00A9077F"/>
    <w:rsid w:val="00AA04BD"/>
    <w:rsid w:val="00AA276C"/>
    <w:rsid w:val="00AB673E"/>
    <w:rsid w:val="00AC7C34"/>
    <w:rsid w:val="00AD121E"/>
    <w:rsid w:val="00AD193A"/>
    <w:rsid w:val="00AD1C67"/>
    <w:rsid w:val="00AD518A"/>
    <w:rsid w:val="00AD6216"/>
    <w:rsid w:val="00AD6D75"/>
    <w:rsid w:val="00AE2F61"/>
    <w:rsid w:val="00AE313B"/>
    <w:rsid w:val="00AE4CBC"/>
    <w:rsid w:val="00AE7650"/>
    <w:rsid w:val="00AF22ED"/>
    <w:rsid w:val="00B00512"/>
    <w:rsid w:val="00B112B1"/>
    <w:rsid w:val="00B1221A"/>
    <w:rsid w:val="00B204FE"/>
    <w:rsid w:val="00B22671"/>
    <w:rsid w:val="00B25360"/>
    <w:rsid w:val="00B25746"/>
    <w:rsid w:val="00B33445"/>
    <w:rsid w:val="00B35B5D"/>
    <w:rsid w:val="00B47E1E"/>
    <w:rsid w:val="00B54661"/>
    <w:rsid w:val="00B55487"/>
    <w:rsid w:val="00B55AEE"/>
    <w:rsid w:val="00B763B5"/>
    <w:rsid w:val="00B90654"/>
    <w:rsid w:val="00B91175"/>
    <w:rsid w:val="00B94EEB"/>
    <w:rsid w:val="00BA71B3"/>
    <w:rsid w:val="00BB34BE"/>
    <w:rsid w:val="00BC0E1A"/>
    <w:rsid w:val="00BC1472"/>
    <w:rsid w:val="00BC7FA2"/>
    <w:rsid w:val="00BD2C3B"/>
    <w:rsid w:val="00BD2DD6"/>
    <w:rsid w:val="00BD55EE"/>
    <w:rsid w:val="00BF00C4"/>
    <w:rsid w:val="00BF5991"/>
    <w:rsid w:val="00C0155C"/>
    <w:rsid w:val="00C02C2B"/>
    <w:rsid w:val="00C06501"/>
    <w:rsid w:val="00C137EA"/>
    <w:rsid w:val="00C21B78"/>
    <w:rsid w:val="00C2746E"/>
    <w:rsid w:val="00C27D35"/>
    <w:rsid w:val="00C3233C"/>
    <w:rsid w:val="00C3763A"/>
    <w:rsid w:val="00C60281"/>
    <w:rsid w:val="00C779DA"/>
    <w:rsid w:val="00C814F7"/>
    <w:rsid w:val="00C81C04"/>
    <w:rsid w:val="00C91B4B"/>
    <w:rsid w:val="00C93BDF"/>
    <w:rsid w:val="00C93DE1"/>
    <w:rsid w:val="00CA1A78"/>
    <w:rsid w:val="00CA1ED0"/>
    <w:rsid w:val="00CA2E0A"/>
    <w:rsid w:val="00CB2140"/>
    <w:rsid w:val="00CB3128"/>
    <w:rsid w:val="00CB3192"/>
    <w:rsid w:val="00CB4965"/>
    <w:rsid w:val="00CC1E5C"/>
    <w:rsid w:val="00CD1043"/>
    <w:rsid w:val="00CD1C3E"/>
    <w:rsid w:val="00CD23AD"/>
    <w:rsid w:val="00CE21DC"/>
    <w:rsid w:val="00CE2C76"/>
    <w:rsid w:val="00CE7B45"/>
    <w:rsid w:val="00D046EF"/>
    <w:rsid w:val="00D0474C"/>
    <w:rsid w:val="00D22E33"/>
    <w:rsid w:val="00D27F33"/>
    <w:rsid w:val="00D35BBD"/>
    <w:rsid w:val="00D37FAD"/>
    <w:rsid w:val="00D474EC"/>
    <w:rsid w:val="00D5184A"/>
    <w:rsid w:val="00D5627D"/>
    <w:rsid w:val="00D6600D"/>
    <w:rsid w:val="00D70757"/>
    <w:rsid w:val="00D728D5"/>
    <w:rsid w:val="00D73C98"/>
    <w:rsid w:val="00D77483"/>
    <w:rsid w:val="00D7797C"/>
    <w:rsid w:val="00D83EA1"/>
    <w:rsid w:val="00D84BDA"/>
    <w:rsid w:val="00D85CA4"/>
    <w:rsid w:val="00D9269A"/>
    <w:rsid w:val="00DB0B61"/>
    <w:rsid w:val="00DC76E7"/>
    <w:rsid w:val="00DD2D34"/>
    <w:rsid w:val="00DD467E"/>
    <w:rsid w:val="00DE136D"/>
    <w:rsid w:val="00DE4136"/>
    <w:rsid w:val="00DE4550"/>
    <w:rsid w:val="00DE6534"/>
    <w:rsid w:val="00DF0F24"/>
    <w:rsid w:val="00DF5950"/>
    <w:rsid w:val="00DF5FAA"/>
    <w:rsid w:val="00DF7CF5"/>
    <w:rsid w:val="00DF7F4F"/>
    <w:rsid w:val="00E066EE"/>
    <w:rsid w:val="00E07D28"/>
    <w:rsid w:val="00E102C8"/>
    <w:rsid w:val="00E1193E"/>
    <w:rsid w:val="00E30CB9"/>
    <w:rsid w:val="00E36076"/>
    <w:rsid w:val="00E379DC"/>
    <w:rsid w:val="00E41AE9"/>
    <w:rsid w:val="00E46808"/>
    <w:rsid w:val="00E54EAB"/>
    <w:rsid w:val="00E5521B"/>
    <w:rsid w:val="00E61D86"/>
    <w:rsid w:val="00E61FB1"/>
    <w:rsid w:val="00E63862"/>
    <w:rsid w:val="00E665C1"/>
    <w:rsid w:val="00E72DA3"/>
    <w:rsid w:val="00E74089"/>
    <w:rsid w:val="00E8712D"/>
    <w:rsid w:val="00E91DD2"/>
    <w:rsid w:val="00E9670A"/>
    <w:rsid w:val="00E976B2"/>
    <w:rsid w:val="00E97BD9"/>
    <w:rsid w:val="00ED2771"/>
    <w:rsid w:val="00EE0848"/>
    <w:rsid w:val="00EF11DE"/>
    <w:rsid w:val="00EF6CB9"/>
    <w:rsid w:val="00F03B1E"/>
    <w:rsid w:val="00F03F2C"/>
    <w:rsid w:val="00F101B0"/>
    <w:rsid w:val="00F1202D"/>
    <w:rsid w:val="00F15FE0"/>
    <w:rsid w:val="00F217AB"/>
    <w:rsid w:val="00F2500A"/>
    <w:rsid w:val="00F35A06"/>
    <w:rsid w:val="00F435D3"/>
    <w:rsid w:val="00F46425"/>
    <w:rsid w:val="00F5078D"/>
    <w:rsid w:val="00F532EF"/>
    <w:rsid w:val="00F534FB"/>
    <w:rsid w:val="00F56FFE"/>
    <w:rsid w:val="00F61C44"/>
    <w:rsid w:val="00F904FC"/>
    <w:rsid w:val="00F935BF"/>
    <w:rsid w:val="00F94EB5"/>
    <w:rsid w:val="00F9547A"/>
    <w:rsid w:val="00FA027A"/>
    <w:rsid w:val="00FA1E3F"/>
    <w:rsid w:val="00FA4359"/>
    <w:rsid w:val="00FA4C84"/>
    <w:rsid w:val="00FB0F18"/>
    <w:rsid w:val="00FC2E61"/>
    <w:rsid w:val="00FD7908"/>
    <w:rsid w:val="00FE18B2"/>
    <w:rsid w:val="00FE7443"/>
    <w:rsid w:val="00FF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64CA4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C4C4C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CE4"/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3B224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3B2245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E5521B"/>
    <w:pPr>
      <w:spacing w:after="0"/>
      <w:contextualSpacing/>
    </w:pPr>
    <w:rPr>
      <w:rFonts w:eastAsiaTheme="majorEastAsia" w:cstheme="majorBidi"/>
      <w:caps/>
      <w:color w:val="111111" w:themeColor="text2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5521B"/>
    <w:rPr>
      <w:rFonts w:eastAsiaTheme="majorEastAsia" w:cstheme="majorBidi"/>
      <w:caps/>
      <w:color w:val="111111" w:themeColor="text2"/>
      <w:kern w:val="28"/>
      <w:sz w:val="6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057244"/>
    <w:pPr>
      <w:numPr>
        <w:numId w:val="14"/>
      </w:numPr>
      <w:spacing w:line="259" w:lineRule="auto"/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4C4C4C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77448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77448B" w:themeColor="accent1"/>
        <w:bottom w:val="single" w:sz="4" w:space="10" w:color="77448B" w:themeColor="accent1"/>
      </w:pBdr>
      <w:spacing w:before="360" w:after="360"/>
      <w:jc w:val="center"/>
    </w:pPr>
    <w:rPr>
      <w:i/>
      <w:iCs/>
      <w:color w:val="77448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77448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111111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paragraph" w:styleId="ListParagraph">
    <w:name w:val="List Paragraph"/>
    <w:basedOn w:val="Normal"/>
    <w:uiPriority w:val="34"/>
    <w:unhideWhenUsed/>
    <w:rsid w:val="00406E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6559"/>
    <w:rPr>
      <w:color w:val="886288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5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sv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leb\AppData\Roaming\Microsoft\Templates\Student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EFF037E20D546F98358FB1F49E164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3E960-274E-40C5-A7E8-316D1B5CC57B}"/>
      </w:docPartPr>
      <w:docPartBody>
        <w:p w:rsidR="00E24089" w:rsidRDefault="00E24089">
          <w:pPr>
            <w:pStyle w:val="EEFF037E20D546F98358FB1F49E16412"/>
          </w:pPr>
          <w:r w:rsidRPr="00565B06">
            <w:t>Education</w:t>
          </w:r>
        </w:p>
      </w:docPartBody>
    </w:docPart>
    <w:docPart>
      <w:docPartPr>
        <w:name w:val="29A7BB2D4C9643B2B9E175A07D1038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E528D0-ED4C-4895-B5FB-18EC2C8AA851}"/>
      </w:docPartPr>
      <w:docPartBody>
        <w:p w:rsidR="00E24089" w:rsidRDefault="00E24089">
          <w:pPr>
            <w:pStyle w:val="29A7BB2D4C9643B2B9E175A07D103833"/>
          </w:pPr>
          <w:r w:rsidRPr="00565B06">
            <w:t>Experience</w:t>
          </w:r>
        </w:p>
      </w:docPartBody>
    </w:docPart>
    <w:docPart>
      <w:docPartPr>
        <w:name w:val="A72AA21DC0FB4E209DA821E88D360D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9B0D42-F454-4C56-BFE7-AB696FE25D2F}"/>
      </w:docPartPr>
      <w:docPartBody>
        <w:p w:rsidR="00AD5B59" w:rsidRDefault="00B13C3F" w:rsidP="00B13C3F">
          <w:pPr>
            <w:pStyle w:val="A72AA21DC0FB4E209DA821E88D360D87"/>
          </w:pPr>
          <w:r w:rsidRPr="009D0878">
            <w:t>Phone</w:t>
          </w:r>
        </w:p>
      </w:docPartBody>
    </w:docPart>
    <w:docPart>
      <w:docPartPr>
        <w:name w:val="A9491567BE9241CC8E2070D9B028B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B9E6F2-8351-47EF-8471-EC8F8BA5FC1F}"/>
      </w:docPartPr>
      <w:docPartBody>
        <w:p w:rsidR="00AD5B59" w:rsidRDefault="00B13C3F" w:rsidP="00B13C3F">
          <w:pPr>
            <w:pStyle w:val="A9491567BE9241CC8E2070D9B028B249"/>
          </w:pPr>
          <w:r w:rsidRPr="009D0878">
            <w:t>Email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89"/>
    <w:rsid w:val="000009EA"/>
    <w:rsid w:val="00031FAA"/>
    <w:rsid w:val="00067F2B"/>
    <w:rsid w:val="0013780D"/>
    <w:rsid w:val="002758DF"/>
    <w:rsid w:val="002A6CA6"/>
    <w:rsid w:val="002C0634"/>
    <w:rsid w:val="003A2C41"/>
    <w:rsid w:val="003B3F8C"/>
    <w:rsid w:val="00506B1A"/>
    <w:rsid w:val="00536B25"/>
    <w:rsid w:val="00590A35"/>
    <w:rsid w:val="00615095"/>
    <w:rsid w:val="006B4644"/>
    <w:rsid w:val="006E7DD5"/>
    <w:rsid w:val="007771EB"/>
    <w:rsid w:val="008307D0"/>
    <w:rsid w:val="009971AA"/>
    <w:rsid w:val="00A81315"/>
    <w:rsid w:val="00AD5B59"/>
    <w:rsid w:val="00B13C3F"/>
    <w:rsid w:val="00B94EEB"/>
    <w:rsid w:val="00BF5991"/>
    <w:rsid w:val="00C137EA"/>
    <w:rsid w:val="00C5021E"/>
    <w:rsid w:val="00C71097"/>
    <w:rsid w:val="00C85CFB"/>
    <w:rsid w:val="00DC299F"/>
    <w:rsid w:val="00E24089"/>
    <w:rsid w:val="00EE009B"/>
    <w:rsid w:val="00FE3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EFF037E20D546F98358FB1F49E16412">
    <w:name w:val="EEFF037E20D546F98358FB1F49E16412"/>
  </w:style>
  <w:style w:type="character" w:styleId="Emphasis">
    <w:name w:val="Emphasis"/>
    <w:basedOn w:val="DefaultParagraphFont"/>
    <w:uiPriority w:val="11"/>
    <w:qFormat/>
    <w:rPr>
      <w:b w:val="0"/>
      <w:iCs/>
      <w:color w:val="215E99" w:themeColor="text2" w:themeTint="BF"/>
      <w:sz w:val="26"/>
    </w:rPr>
  </w:style>
  <w:style w:type="paragraph" w:customStyle="1" w:styleId="29A7BB2D4C9643B2B9E175A07D103833">
    <w:name w:val="29A7BB2D4C9643B2B9E175A07D103833"/>
  </w:style>
  <w:style w:type="paragraph" w:customStyle="1" w:styleId="A72AA21DC0FB4E209DA821E88D360D87">
    <w:name w:val="A72AA21DC0FB4E209DA821E88D360D87"/>
    <w:rsid w:val="00B13C3F"/>
    <w:rPr>
      <w:kern w:val="2"/>
      <w14:ligatures w14:val="standardContextual"/>
    </w:rPr>
  </w:style>
  <w:style w:type="paragraph" w:customStyle="1" w:styleId="A9491567BE9241CC8E2070D9B028B249">
    <w:name w:val="A9491567BE9241CC8E2070D9B028B249"/>
    <w:rsid w:val="00B13C3F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inkedin Resume">
      <a:dk1>
        <a:sysClr val="windowText" lastClr="000000"/>
      </a:dk1>
      <a:lt1>
        <a:sysClr val="window" lastClr="FFFFFF"/>
      </a:lt1>
      <a:dk2>
        <a:srgbClr val="111111"/>
      </a:dk2>
      <a:lt2>
        <a:srgbClr val="F7F7F7"/>
      </a:lt2>
      <a:accent1>
        <a:srgbClr val="77448B"/>
      </a:accent1>
      <a:accent2>
        <a:srgbClr val="322A60"/>
      </a:accent2>
      <a:accent3>
        <a:srgbClr val="DB0A5B"/>
      </a:accent3>
      <a:accent4>
        <a:srgbClr val="D43900"/>
      </a:accent4>
      <a:accent5>
        <a:srgbClr val="007FAA"/>
      </a:accent5>
      <a:accent6>
        <a:srgbClr val="5A781D"/>
      </a:accent6>
      <a:hlink>
        <a:srgbClr val="886288"/>
      </a:hlink>
      <a:folHlink>
        <a:srgbClr val="806C00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513 Jordan Ln</CompanyAddress>
  <CompanyPhone>
(615) 924-4117  </CompanyPhone>
  <CompanyFax/>
  <CompanyEmail>caleb.kornegay@gmail.com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C921BAAE465F41AE0FFDFE2909B294" ma:contentTypeVersion="2" ma:contentTypeDescription="Create a new document." ma:contentTypeScope="" ma:versionID="199af009e2faaff9e6ccd12933e3cd49">
  <xsd:schema xmlns:xsd="http://www.w3.org/2001/XMLSchema" xmlns:xs="http://www.w3.org/2001/XMLSchema" xmlns:p="http://schemas.microsoft.com/office/2006/metadata/properties" xmlns:ns3="b21ff59f-c7ab-4d72-aed4-dd3a2c168086" targetNamespace="http://schemas.microsoft.com/office/2006/metadata/properties" ma:root="true" ma:fieldsID="a1ae90c75ec18d38256c90227dd3f6ca" ns3:_="">
    <xsd:import namespace="b21ff59f-c7ab-4d72-aed4-dd3a2c16808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1ff59f-c7ab-4d72-aed4-dd3a2c1680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DD6ADE3-B0F4-4015-876D-A8F523B8A7F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C6EDC5-2156-4772-B532-432B6B8F18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BD27C36-3D95-426D-88A4-46418D0A507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B2B0C6C-E9FC-4D3E-9DCA-44E27D6ECE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1ff59f-c7ab-4d72-aed4-dd3a2c1680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Resume (Modern design)</Template>
  <TotalTime>0</TotalTime>
  <Pages>1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2023-03-12T16:08:00Z</dcterms:created>
  <dcterms:modified xsi:type="dcterms:W3CDTF">2025-05-23T00:43:00Z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0x010100FFC921BAAE465F41AE0FFDFE2909B294</vt:lpwstr>
  </property>
</Properties>
</file>